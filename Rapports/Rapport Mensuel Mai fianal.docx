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08" w:type="dxa"/>
        <w:tblLayout w:type="fixed"/>
        <w:tblLook w:val="0600" w:firstRow="0" w:lastRow="0" w:firstColumn="0" w:lastColumn="0" w:noHBand="1" w:noVBand="1"/>
      </w:tblPr>
      <w:tblGrid>
        <w:gridCol w:w="4492"/>
        <w:gridCol w:w="1887"/>
        <w:gridCol w:w="5029"/>
      </w:tblGrid>
      <w:tr w:rsidR="00A81248" w:rsidRPr="006B7126" w14:paraId="0DE0DBE5" w14:textId="77777777" w:rsidTr="00BB5AEF">
        <w:trPr>
          <w:trHeight w:val="95"/>
        </w:trPr>
        <w:tc>
          <w:tcPr>
            <w:tcW w:w="6379" w:type="dxa"/>
            <w:gridSpan w:val="2"/>
          </w:tcPr>
          <w:p w14:paraId="1373D6BE" w14:textId="77777777" w:rsidR="00A81248" w:rsidRPr="006B7126" w:rsidRDefault="00A81248" w:rsidP="00842F88">
            <w:pPr>
              <w:pStyle w:val="Ancredugraphisme"/>
              <w:ind w:left="993" w:right="735"/>
              <w:rPr>
                <w:noProof/>
              </w:rPr>
            </w:pPr>
          </w:p>
        </w:tc>
        <w:tc>
          <w:tcPr>
            <w:tcW w:w="5029" w:type="dxa"/>
          </w:tcPr>
          <w:p w14:paraId="5E0200AD" w14:textId="77777777" w:rsidR="00A81248" w:rsidRPr="006B7126" w:rsidRDefault="00A81248" w:rsidP="00842F88">
            <w:pPr>
              <w:pStyle w:val="Ancredugraphisme"/>
              <w:ind w:left="993" w:right="735"/>
              <w:rPr>
                <w:noProof/>
              </w:rPr>
            </w:pPr>
          </w:p>
        </w:tc>
      </w:tr>
      <w:tr w:rsidR="00A81248" w:rsidRPr="006B7126" w14:paraId="5F37466B" w14:textId="77777777" w:rsidTr="00BB5AEF">
        <w:trPr>
          <w:trHeight w:val="2407"/>
        </w:trPr>
        <w:tc>
          <w:tcPr>
            <w:tcW w:w="6379" w:type="dxa"/>
            <w:gridSpan w:val="2"/>
          </w:tcPr>
          <w:p w14:paraId="06609B04" w14:textId="061EDE33" w:rsidR="00A81248" w:rsidRPr="006B7126" w:rsidRDefault="00842F88" w:rsidP="00BB5AEF">
            <w:pPr>
              <w:pStyle w:val="Titre1"/>
              <w:ind w:left="993" w:right="-648"/>
              <w:rPr>
                <w:noProof/>
              </w:rPr>
            </w:pPr>
            <w:r>
              <w:rPr>
                <w:noProof/>
              </w:rPr>
              <w:t xml:space="preserve">Rapport des activités </w:t>
            </w:r>
          </w:p>
        </w:tc>
        <w:tc>
          <w:tcPr>
            <w:tcW w:w="5029" w:type="dxa"/>
          </w:tcPr>
          <w:p w14:paraId="43278C1E" w14:textId="77777777" w:rsidR="00A81248" w:rsidRPr="006B7126" w:rsidRDefault="00A81248" w:rsidP="00842F88">
            <w:pPr>
              <w:ind w:left="993" w:right="735"/>
              <w:rPr>
                <w:noProof/>
              </w:rPr>
            </w:pPr>
          </w:p>
        </w:tc>
      </w:tr>
      <w:tr w:rsidR="00A81248" w:rsidRPr="006B7126" w14:paraId="3195DB25" w14:textId="77777777" w:rsidTr="00BB5AEF">
        <w:trPr>
          <w:trHeight w:val="8036"/>
        </w:trPr>
        <w:tc>
          <w:tcPr>
            <w:tcW w:w="6379" w:type="dxa"/>
            <w:gridSpan w:val="2"/>
          </w:tcPr>
          <w:p w14:paraId="669569CF" w14:textId="77777777" w:rsidR="00A81248" w:rsidRPr="006B7126" w:rsidRDefault="00A81248" w:rsidP="00842F88">
            <w:pPr>
              <w:ind w:left="993" w:right="735"/>
              <w:rPr>
                <w:noProof/>
              </w:rPr>
            </w:pPr>
            <w:r w:rsidRPr="006B7126">
              <w:rPr>
                <w:noProof/>
                <w:lang w:bidi="fr-FR"/>
              </w:rPr>
              <mc:AlternateContent>
                <mc:Choice Requires="wpg">
                  <w:drawing>
                    <wp:anchor distT="0" distB="0" distL="114300" distR="114300" simplePos="0" relativeHeight="251659264" behindDoc="1" locked="0" layoutInCell="1" allowOverlap="1" wp14:anchorId="787179B4" wp14:editId="33EF6AD9">
                      <wp:simplePos x="0" y="0"/>
                      <wp:positionH relativeFrom="margin">
                        <wp:posOffset>-449580</wp:posOffset>
                      </wp:positionH>
                      <wp:positionV relativeFrom="page">
                        <wp:posOffset>-2246630</wp:posOffset>
                      </wp:positionV>
                      <wp:extent cx="7772400" cy="10687050"/>
                      <wp:effectExtent l="0" t="0" r="0" b="0"/>
                      <wp:wrapNone/>
                      <wp:docPr id="2" name="Groupe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3B3BAC9" id="Groupe 1" o:spid="_x0000_s1026" alt="&quot;&quot;" style="position:absolute;margin-left:-35.4pt;margin-top:-176.9pt;width:612pt;height:841.5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">
                      <v:shape id="Form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Form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029" w:type="dxa"/>
          </w:tcPr>
          <w:p w14:paraId="0D091C78" w14:textId="77777777" w:rsidR="00A81248" w:rsidRPr="006B7126" w:rsidRDefault="00A81248" w:rsidP="00842F88">
            <w:pPr>
              <w:ind w:left="993" w:right="735"/>
              <w:rPr>
                <w:noProof/>
              </w:rPr>
            </w:pPr>
          </w:p>
        </w:tc>
      </w:tr>
      <w:tr w:rsidR="00A81248" w:rsidRPr="006B7126" w14:paraId="08B13DC4" w14:textId="77777777" w:rsidTr="00BB5AEF">
        <w:trPr>
          <w:trHeight w:val="1150"/>
        </w:trPr>
        <w:tc>
          <w:tcPr>
            <w:tcW w:w="4492" w:type="dxa"/>
          </w:tcPr>
          <w:p w14:paraId="5D04F315" w14:textId="77777777" w:rsidR="00A81248" w:rsidRPr="006B7126" w:rsidRDefault="00A81248" w:rsidP="00842F88">
            <w:pPr>
              <w:ind w:left="993" w:right="735"/>
              <w:rPr>
                <w:noProof/>
              </w:rPr>
            </w:pPr>
          </w:p>
        </w:tc>
        <w:tc>
          <w:tcPr>
            <w:tcW w:w="6913" w:type="dxa"/>
            <w:gridSpan w:val="2"/>
          </w:tcPr>
          <w:p w14:paraId="7ABC436B" w14:textId="77777777" w:rsidR="00BB5AEF" w:rsidRDefault="00BB5AEF" w:rsidP="00842F88">
            <w:pPr>
              <w:pStyle w:val="Titre2"/>
              <w:spacing w:line="360" w:lineRule="auto"/>
              <w:ind w:left="993" w:right="735"/>
              <w:rPr>
                <w:noProof/>
              </w:rPr>
            </w:pPr>
          </w:p>
          <w:p w14:paraId="21EE41E6" w14:textId="05326E40" w:rsidR="00A81248" w:rsidRDefault="00842F88" w:rsidP="00842F88">
            <w:pPr>
              <w:pStyle w:val="Titre2"/>
              <w:spacing w:line="360" w:lineRule="auto"/>
              <w:ind w:left="993" w:right="735"/>
              <w:rPr>
                <w:noProof/>
              </w:rPr>
            </w:pPr>
            <w:r>
              <w:rPr>
                <w:noProof/>
              </w:rPr>
              <w:t>Mois de Mai</w:t>
            </w:r>
          </w:p>
          <w:p w14:paraId="41E9CC05" w14:textId="77777777" w:rsidR="00BB5AEF" w:rsidRDefault="00BB5AEF" w:rsidP="00BB5AEF"/>
          <w:p w14:paraId="1E199521" w14:textId="77777777" w:rsidR="00BB5AEF" w:rsidRPr="00BB5AEF" w:rsidRDefault="00BB5AEF" w:rsidP="00BB5AEF"/>
          <w:p w14:paraId="4C62E327" w14:textId="0CAE7839" w:rsidR="00A81248" w:rsidRPr="006B7126" w:rsidRDefault="00842F88" w:rsidP="00BB5AEF">
            <w:pPr>
              <w:pStyle w:val="Titre2"/>
              <w:spacing w:line="360" w:lineRule="auto"/>
              <w:ind w:left="224" w:right="735"/>
              <w:rPr>
                <w:noProof/>
              </w:rPr>
            </w:pPr>
            <w:r>
              <w:rPr>
                <w:noProof/>
              </w:rPr>
              <w:t>MUSALU ANUNGA Jonathan</w:t>
            </w:r>
          </w:p>
        </w:tc>
      </w:tr>
      <w:tr w:rsidR="00A81248" w:rsidRPr="006B7126" w14:paraId="7DBFA08A" w14:textId="77777777" w:rsidTr="00BB5AEF">
        <w:trPr>
          <w:trHeight w:val="1241"/>
        </w:trPr>
        <w:tc>
          <w:tcPr>
            <w:tcW w:w="6379" w:type="dxa"/>
            <w:gridSpan w:val="2"/>
          </w:tcPr>
          <w:p w14:paraId="129B3F94" w14:textId="77777777" w:rsidR="00A81248" w:rsidRPr="006B7126" w:rsidRDefault="00A81248" w:rsidP="00BB5AEF">
            <w:pPr>
              <w:ind w:right="735"/>
              <w:rPr>
                <w:noProof/>
              </w:rPr>
            </w:pPr>
          </w:p>
        </w:tc>
        <w:tc>
          <w:tcPr>
            <w:tcW w:w="5029" w:type="dxa"/>
          </w:tcPr>
          <w:p w14:paraId="5FE560CE" w14:textId="2E3C4953" w:rsidR="00A81248" w:rsidRPr="006B7126" w:rsidRDefault="00A81248" w:rsidP="00842F88">
            <w:pPr>
              <w:pStyle w:val="Titre2"/>
              <w:ind w:left="993" w:right="735"/>
              <w:rPr>
                <w:noProof/>
              </w:rPr>
            </w:pPr>
          </w:p>
        </w:tc>
      </w:tr>
    </w:tbl>
    <w:p w14:paraId="3C5ABD15" w14:textId="77777777" w:rsidR="00842F88" w:rsidRDefault="00842F88" w:rsidP="00842F88">
      <w:pPr>
        <w:pStyle w:val="Titre2"/>
        <w:spacing w:line="276" w:lineRule="auto"/>
        <w:ind w:left="993" w:right="735"/>
      </w:pPr>
      <w:r w:rsidRPr="007549F5">
        <w:lastRenderedPageBreak/>
        <w:t>Génération des fichiers PDF</w:t>
      </w:r>
      <w:r>
        <w:t xml:space="preserve"> &amp; lecture, écriture, filtrage dans la BD</w:t>
      </w:r>
    </w:p>
    <w:p w14:paraId="22766426" w14:textId="77777777" w:rsidR="00842F88" w:rsidRPr="00842F88" w:rsidRDefault="00842F88" w:rsidP="00842F88"/>
    <w:p w14:paraId="0014A301" w14:textId="77777777" w:rsidR="00842F88" w:rsidRDefault="00842F88" w:rsidP="00842F88">
      <w:pPr>
        <w:pStyle w:val="Titre3"/>
        <w:ind w:left="993" w:right="735"/>
      </w:pPr>
      <w:r w:rsidRPr="007549F5">
        <w:t>Génération des fichiers PDF</w:t>
      </w:r>
    </w:p>
    <w:p w14:paraId="439496E4" w14:textId="77777777" w:rsidR="00842F88" w:rsidRPr="00842F88" w:rsidRDefault="00842F88" w:rsidP="00842F88"/>
    <w:p w14:paraId="32BDFEB5" w14:textId="77777777" w:rsidR="00842F88" w:rsidRDefault="00842F88" w:rsidP="00842F88">
      <w:pPr>
        <w:ind w:left="993" w:right="735"/>
        <w:jc w:val="both"/>
      </w:pPr>
      <w:r>
        <w:t>Nous avons codé ici, un</w:t>
      </w:r>
      <w:r w:rsidRPr="00F12AF9">
        <w:t xml:space="preserve"> script Python </w:t>
      </w:r>
      <w:r>
        <w:t xml:space="preserve">permettant de </w:t>
      </w:r>
      <w:r w:rsidRPr="00F12AF9">
        <w:t>génér</w:t>
      </w:r>
      <w:r>
        <w:t>er</w:t>
      </w:r>
      <w:r w:rsidRPr="00F12AF9">
        <w:t xml:space="preserve"> un document PDF en utilisant les bibliothèques </w:t>
      </w:r>
      <w:proofErr w:type="spellStart"/>
      <w:proofErr w:type="gramStart"/>
      <w:r w:rsidRPr="00F12AF9">
        <w:t>reportlab.platypus</w:t>
      </w:r>
      <w:proofErr w:type="spellEnd"/>
      <w:proofErr w:type="gramEnd"/>
      <w:r w:rsidRPr="00F12AF9">
        <w:t xml:space="preserve">, </w:t>
      </w:r>
      <w:proofErr w:type="spellStart"/>
      <w:proofErr w:type="gramStart"/>
      <w:r w:rsidRPr="00F12AF9">
        <w:t>reportlab.lib.styles</w:t>
      </w:r>
      <w:proofErr w:type="spellEnd"/>
      <w:proofErr w:type="gramEnd"/>
      <w:r w:rsidRPr="00F12AF9">
        <w:t xml:space="preserve">, </w:t>
      </w:r>
      <w:proofErr w:type="spellStart"/>
      <w:proofErr w:type="gramStart"/>
      <w:r w:rsidRPr="00F12AF9">
        <w:t>reportlab.lib.units</w:t>
      </w:r>
      <w:proofErr w:type="spellEnd"/>
      <w:proofErr w:type="gramEnd"/>
      <w:r w:rsidRPr="00F12AF9">
        <w:t xml:space="preserve">, ainsi que </w:t>
      </w:r>
      <w:proofErr w:type="spellStart"/>
      <w:r w:rsidRPr="00F12AF9">
        <w:t>pathlib</w:t>
      </w:r>
      <w:proofErr w:type="spellEnd"/>
      <w:r>
        <w:t>.</w:t>
      </w:r>
    </w:p>
    <w:p w14:paraId="217174D9" w14:textId="77777777" w:rsidR="00842F88" w:rsidRPr="00F12AF9" w:rsidRDefault="00842F88" w:rsidP="00842F88">
      <w:pPr>
        <w:ind w:left="993" w:right="735"/>
        <w:jc w:val="both"/>
      </w:pPr>
    </w:p>
    <w:p w14:paraId="02C16187" w14:textId="35BD63C4" w:rsidR="00BA6BC0" w:rsidRDefault="00842F88" w:rsidP="00BA6BC0">
      <w:pPr>
        <w:ind w:left="993" w:right="735"/>
        <w:jc w:val="both"/>
      </w:pPr>
      <w:r>
        <w:t>C</w:t>
      </w:r>
      <w:r w:rsidRPr="00F12AF9">
        <w:t>e script</w:t>
      </w:r>
      <w:r>
        <w:t xml:space="preserve"> est basé sur le paradigme procédural de programmation. Il </w:t>
      </w:r>
      <w:r w:rsidRPr="00F12AF9">
        <w:t>commence par définir le chemin pour le fichier PDF, vérifie s'il existe déjà</w:t>
      </w:r>
      <w:r>
        <w:t xml:space="preserve"> </w:t>
      </w:r>
      <w:r w:rsidRPr="00F12AF9">
        <w:t xml:space="preserve">et adapte son nom si nécessaire. Il construit ensuite le contenu du PDF en ajoutant un titre, des sections organisées et, au besoin, une image. Finalement, il compile tout le contenu dans le document PDF et enregistre le </w:t>
      </w:r>
      <w:proofErr w:type="spellStart"/>
      <w:proofErr w:type="gramStart"/>
      <w:r w:rsidRPr="00F12AF9">
        <w:t>fichier.</w:t>
      </w:r>
      <w:r>
        <w:t>Le</w:t>
      </w:r>
      <w:proofErr w:type="spellEnd"/>
      <w:proofErr w:type="gramEnd"/>
      <w:r>
        <w:t xml:space="preserve"> code du dit fichier est présent dans le dépôt git </w:t>
      </w:r>
      <w:r w:rsidR="00BA6BC0">
        <w:t xml:space="preserve">dans l’adresse </w:t>
      </w:r>
      <w:proofErr w:type="spellStart"/>
      <w:r w:rsidR="00BA6BC0" w:rsidRPr="00BA6BC0">
        <w:t>Generation</w:t>
      </w:r>
      <w:proofErr w:type="spellEnd"/>
      <w:r w:rsidR="00BA6BC0" w:rsidRPr="00BA6BC0">
        <w:t xml:space="preserve"> PDF\Générateur PDF basique</w:t>
      </w:r>
      <w:r w:rsidR="00BA6BC0">
        <w:t>.</w:t>
      </w:r>
    </w:p>
    <w:p w14:paraId="1BF735DD" w14:textId="59EBC19F" w:rsidR="00842F88" w:rsidRDefault="00842F88" w:rsidP="006E27F3">
      <w:pPr>
        <w:ind w:left="993" w:right="735"/>
        <w:jc w:val="both"/>
      </w:pPr>
    </w:p>
    <w:p w14:paraId="681F9D32" w14:textId="77777777" w:rsidR="00842F88" w:rsidRDefault="00842F88" w:rsidP="00842F88">
      <w:pPr>
        <w:ind w:left="993" w:right="735"/>
        <w:jc w:val="both"/>
      </w:pPr>
    </w:p>
    <w:p w14:paraId="56AA4007" w14:textId="77777777" w:rsidR="00842F88" w:rsidRDefault="00842F88" w:rsidP="00842F88">
      <w:pPr>
        <w:ind w:left="993" w:right="735"/>
        <w:jc w:val="both"/>
      </w:pPr>
      <w:r w:rsidRPr="00D5419A">
        <w:drawing>
          <wp:inline distT="0" distB="0" distL="0" distR="0" wp14:anchorId="719C0CA2" wp14:editId="0A9DA096">
            <wp:extent cx="5760720" cy="403860"/>
            <wp:effectExtent l="0" t="0" r="0" b="0"/>
            <wp:docPr id="93857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7069" name=""/>
                    <pic:cNvPicPr/>
                  </pic:nvPicPr>
                  <pic:blipFill rotWithShape="1">
                    <a:blip r:embed="rId11"/>
                    <a:srcRect b="12033"/>
                    <a:stretch>
                      <a:fillRect/>
                    </a:stretch>
                  </pic:blipFill>
                  <pic:spPr bwMode="auto">
                    <a:xfrm>
                      <a:off x="0" y="0"/>
                      <a:ext cx="5760720" cy="403860"/>
                    </a:xfrm>
                    <a:prstGeom prst="rect">
                      <a:avLst/>
                    </a:prstGeom>
                    <a:ln>
                      <a:noFill/>
                    </a:ln>
                    <a:extLst>
                      <a:ext uri="{53640926-AAD7-44D8-BBD7-CCE9431645EC}">
                        <a14:shadowObscured xmlns:a14="http://schemas.microsoft.com/office/drawing/2010/main"/>
                      </a:ext>
                    </a:extLst>
                  </pic:spPr>
                </pic:pic>
              </a:graphicData>
            </a:graphic>
          </wp:inline>
        </w:drawing>
      </w:r>
    </w:p>
    <w:p w14:paraId="5DCAAB5F" w14:textId="77777777" w:rsidR="006E27F3" w:rsidRDefault="006E27F3" w:rsidP="00842F88">
      <w:pPr>
        <w:ind w:left="993" w:right="735"/>
        <w:jc w:val="both"/>
      </w:pPr>
    </w:p>
    <w:p w14:paraId="56C79F00" w14:textId="77777777" w:rsidR="006E27F3" w:rsidRDefault="006E27F3" w:rsidP="00842F88">
      <w:pPr>
        <w:ind w:left="993" w:right="735"/>
        <w:jc w:val="both"/>
      </w:pPr>
    </w:p>
    <w:p w14:paraId="5C673597" w14:textId="77777777" w:rsidR="00842F88" w:rsidRDefault="00842F88" w:rsidP="00842F88">
      <w:pPr>
        <w:ind w:left="993" w:right="735"/>
        <w:jc w:val="both"/>
      </w:pPr>
      <w:r>
        <w:t>Le voici dans l’explorateur de fichier Windows</w:t>
      </w:r>
    </w:p>
    <w:p w14:paraId="7A18C230" w14:textId="77777777" w:rsidR="006E27F3" w:rsidRDefault="006E27F3" w:rsidP="00842F88">
      <w:pPr>
        <w:ind w:left="993" w:right="735"/>
        <w:jc w:val="both"/>
      </w:pPr>
    </w:p>
    <w:p w14:paraId="7E7FD504" w14:textId="77777777" w:rsidR="00842F88" w:rsidRDefault="00842F88" w:rsidP="00842F88">
      <w:pPr>
        <w:ind w:left="993" w:right="735"/>
        <w:jc w:val="both"/>
      </w:pPr>
      <w:r w:rsidRPr="00F9139F">
        <w:rPr>
          <w:noProof/>
        </w:rPr>
        <w:drawing>
          <wp:inline distT="0" distB="0" distL="0" distR="0" wp14:anchorId="5C26462D" wp14:editId="435F0237">
            <wp:extent cx="5760720" cy="1131570"/>
            <wp:effectExtent l="0" t="0" r="0" b="0"/>
            <wp:docPr id="66839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96779" name=""/>
                    <pic:cNvPicPr/>
                  </pic:nvPicPr>
                  <pic:blipFill>
                    <a:blip r:embed="rId12"/>
                    <a:stretch>
                      <a:fillRect/>
                    </a:stretch>
                  </pic:blipFill>
                  <pic:spPr>
                    <a:xfrm>
                      <a:off x="0" y="0"/>
                      <a:ext cx="5760720" cy="1131570"/>
                    </a:xfrm>
                    <a:prstGeom prst="rect">
                      <a:avLst/>
                    </a:prstGeom>
                  </pic:spPr>
                </pic:pic>
              </a:graphicData>
            </a:graphic>
          </wp:inline>
        </w:drawing>
      </w:r>
    </w:p>
    <w:p w14:paraId="091C01A1" w14:textId="77777777" w:rsidR="00842F88" w:rsidRDefault="00842F88" w:rsidP="00842F88">
      <w:pPr>
        <w:ind w:left="993" w:right="735"/>
        <w:jc w:val="both"/>
      </w:pPr>
    </w:p>
    <w:p w14:paraId="06C6B1C6" w14:textId="77777777" w:rsidR="00BB5AEF" w:rsidRDefault="00BB5AEF" w:rsidP="00842F88">
      <w:pPr>
        <w:ind w:left="993" w:right="735"/>
        <w:jc w:val="both"/>
      </w:pPr>
    </w:p>
    <w:p w14:paraId="127724AE" w14:textId="77777777" w:rsidR="00842F88" w:rsidRDefault="00842F88" w:rsidP="00842F88">
      <w:pPr>
        <w:ind w:left="993" w:right="735"/>
        <w:jc w:val="both"/>
      </w:pPr>
      <w:r>
        <w:t>Voici la capture d’écran du fichier ainsi généré</w:t>
      </w:r>
    </w:p>
    <w:p w14:paraId="55AA9F0E" w14:textId="77777777" w:rsidR="00BB5AEF" w:rsidRDefault="00BB5AEF" w:rsidP="00842F88">
      <w:pPr>
        <w:ind w:left="993" w:right="735"/>
        <w:jc w:val="both"/>
      </w:pPr>
    </w:p>
    <w:p w14:paraId="24ED4AED" w14:textId="77777777" w:rsidR="006E27F3" w:rsidRDefault="006E27F3" w:rsidP="00842F88">
      <w:pPr>
        <w:ind w:left="993" w:right="735"/>
        <w:jc w:val="both"/>
      </w:pPr>
    </w:p>
    <w:p w14:paraId="7FC6DA9C" w14:textId="77777777" w:rsidR="00842F88" w:rsidRDefault="00842F88" w:rsidP="00842F88">
      <w:pPr>
        <w:ind w:left="993" w:right="735"/>
        <w:jc w:val="center"/>
      </w:pPr>
      <w:r w:rsidRPr="00A707C1">
        <w:drawing>
          <wp:inline distT="0" distB="0" distL="0" distR="0" wp14:anchorId="2EE4D7F7" wp14:editId="1C3DEC5C">
            <wp:extent cx="3261360" cy="2540928"/>
            <wp:effectExtent l="0" t="0" r="0" b="0"/>
            <wp:docPr id="487262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62845" name=""/>
                    <pic:cNvPicPr/>
                  </pic:nvPicPr>
                  <pic:blipFill>
                    <a:blip r:embed="rId13"/>
                    <a:stretch>
                      <a:fillRect/>
                    </a:stretch>
                  </pic:blipFill>
                  <pic:spPr>
                    <a:xfrm>
                      <a:off x="0" y="0"/>
                      <a:ext cx="3270499" cy="2548048"/>
                    </a:xfrm>
                    <a:prstGeom prst="rect">
                      <a:avLst/>
                    </a:prstGeom>
                  </pic:spPr>
                </pic:pic>
              </a:graphicData>
            </a:graphic>
          </wp:inline>
        </w:drawing>
      </w:r>
    </w:p>
    <w:p w14:paraId="2FCD902F" w14:textId="77777777" w:rsidR="006E27F3" w:rsidRDefault="006E27F3" w:rsidP="00842F88">
      <w:pPr>
        <w:ind w:left="993" w:right="735"/>
        <w:jc w:val="center"/>
      </w:pPr>
    </w:p>
    <w:p w14:paraId="09687B11" w14:textId="77777777" w:rsidR="006E27F3" w:rsidRDefault="006E27F3" w:rsidP="00842F88">
      <w:pPr>
        <w:ind w:left="993" w:right="735"/>
        <w:jc w:val="center"/>
      </w:pPr>
    </w:p>
    <w:p w14:paraId="0ABD83BE" w14:textId="77777777" w:rsidR="00842F88" w:rsidRDefault="00842F88" w:rsidP="00842F88">
      <w:pPr>
        <w:pStyle w:val="Titre4"/>
        <w:ind w:left="993" w:right="735"/>
      </w:pPr>
      <w:r>
        <w:lastRenderedPageBreak/>
        <w:t>Insuffisance </w:t>
      </w:r>
    </w:p>
    <w:p w14:paraId="7F03A146" w14:textId="77777777" w:rsidR="006E27F3" w:rsidRPr="006E27F3" w:rsidRDefault="006E27F3" w:rsidP="006E27F3"/>
    <w:p w14:paraId="2373C73F" w14:textId="77777777" w:rsidR="00842F88" w:rsidRDefault="00842F88" w:rsidP="00842F88">
      <w:pPr>
        <w:ind w:left="993" w:right="735"/>
        <w:jc w:val="both"/>
      </w:pPr>
      <w:r>
        <w:t>Quoi que regroupant les éléments structurels essentiels d’un rapport PDF, ce document présente un design basique et devrait aussi prendre sa forme finale en partant du modèle du document au regard des éléments pertinent à y faire figurer.</w:t>
      </w:r>
    </w:p>
    <w:p w14:paraId="1CF874B9" w14:textId="77777777" w:rsidR="006E27F3" w:rsidRDefault="006E27F3" w:rsidP="00842F88">
      <w:pPr>
        <w:ind w:left="993" w:right="735"/>
        <w:jc w:val="both"/>
      </w:pPr>
    </w:p>
    <w:p w14:paraId="2BAF90B5" w14:textId="77777777" w:rsidR="00842F88" w:rsidRDefault="00842F88" w:rsidP="00842F88">
      <w:pPr>
        <w:ind w:left="993" w:right="735"/>
        <w:jc w:val="both"/>
      </w:pPr>
      <w:r>
        <w:t>L’emplacement du fichier ainsi généré étant figé à l’emplacement : « </w:t>
      </w:r>
      <w:r w:rsidRPr="006E3B04">
        <w:t>C:\Users\Pc\Documents\rapport</w:t>
      </w:r>
      <w:r>
        <w:t xml:space="preserve"> », son accommodation aux emplacements </w:t>
      </w:r>
      <w:proofErr w:type="gramStart"/>
      <w:r>
        <w:t>usuels(</w:t>
      </w:r>
      <w:proofErr w:type="gramEnd"/>
      <w:r>
        <w:t xml:space="preserve">téléchargement par </w:t>
      </w:r>
      <w:proofErr w:type="gramStart"/>
      <w:r>
        <w:t>exemple )</w:t>
      </w:r>
      <w:proofErr w:type="gramEnd"/>
      <w:r>
        <w:t xml:space="preserve"> reste un impératif.</w:t>
      </w:r>
    </w:p>
    <w:p w14:paraId="76BE017D" w14:textId="77777777" w:rsidR="006E27F3" w:rsidRDefault="006E27F3" w:rsidP="00842F88">
      <w:pPr>
        <w:ind w:left="993" w:right="735"/>
        <w:jc w:val="both"/>
      </w:pPr>
    </w:p>
    <w:p w14:paraId="6AC3C317" w14:textId="77777777" w:rsidR="006E27F3" w:rsidRDefault="006E27F3" w:rsidP="00842F88">
      <w:pPr>
        <w:ind w:left="993" w:right="735"/>
        <w:jc w:val="both"/>
      </w:pPr>
    </w:p>
    <w:p w14:paraId="094F3AE9" w14:textId="77777777" w:rsidR="00842F88" w:rsidRPr="003A652A" w:rsidRDefault="00842F88" w:rsidP="00842F88">
      <w:pPr>
        <w:pStyle w:val="Titre3"/>
        <w:ind w:left="993" w:right="735"/>
        <w:rPr>
          <w:b w:val="0"/>
          <w:bCs/>
        </w:rPr>
      </w:pPr>
      <w:r w:rsidRPr="003A652A">
        <w:rPr>
          <w:bCs/>
        </w:rPr>
        <w:t xml:space="preserve">Visualisation et de Génération des fichiers PDF </w:t>
      </w:r>
    </w:p>
    <w:p w14:paraId="2E9B5282" w14:textId="77777777" w:rsidR="006E27F3" w:rsidRDefault="006E27F3" w:rsidP="00842F88">
      <w:pPr>
        <w:ind w:left="993" w:right="735"/>
        <w:jc w:val="both"/>
      </w:pPr>
    </w:p>
    <w:p w14:paraId="4CB22931" w14:textId="77777777" w:rsidR="006E27F3" w:rsidRDefault="00842F88" w:rsidP="00842F88">
      <w:pPr>
        <w:ind w:left="993" w:right="735"/>
        <w:jc w:val="both"/>
      </w:pPr>
      <w:r>
        <w:t xml:space="preserve">Basé sur Django, ce mini projet regroupe les fonctionnalités de génération et de visualisation d’un fichier </w:t>
      </w:r>
      <w:proofErr w:type="spellStart"/>
      <w:r>
        <w:t>pdf</w:t>
      </w:r>
      <w:proofErr w:type="spellEnd"/>
      <w:r>
        <w:t xml:space="preserve"> généré encapsulées dans une application web basique présentant deux boutons associés aux fonctionnalités évoquées précédemment. </w:t>
      </w:r>
    </w:p>
    <w:p w14:paraId="4619A675" w14:textId="77777777" w:rsidR="006E27F3" w:rsidRDefault="006E27F3" w:rsidP="00842F88">
      <w:pPr>
        <w:ind w:left="993" w:right="735"/>
        <w:jc w:val="both"/>
      </w:pPr>
    </w:p>
    <w:p w14:paraId="11259D04" w14:textId="77777777" w:rsidR="00985AA1" w:rsidRDefault="006E27F3" w:rsidP="00842F88">
      <w:pPr>
        <w:ind w:left="993" w:right="735"/>
        <w:jc w:val="both"/>
      </w:pPr>
      <w:r w:rsidRPr="006E27F3">
        <w:t xml:space="preserve">Les librairies associées à ce mini projet sont les suivants </w:t>
      </w:r>
      <w:proofErr w:type="spellStart"/>
      <w:r w:rsidRPr="006E27F3">
        <w:t>asgiref</w:t>
      </w:r>
      <w:proofErr w:type="spellEnd"/>
      <w:r w:rsidRPr="006E27F3">
        <w:t xml:space="preserve">, </w:t>
      </w:r>
      <w:proofErr w:type="spellStart"/>
      <w:r w:rsidRPr="006E27F3">
        <w:t>charset-normalizer</w:t>
      </w:r>
      <w:proofErr w:type="spellEnd"/>
      <w:r w:rsidRPr="006E27F3">
        <w:t xml:space="preserve">, Django, </w:t>
      </w:r>
      <w:proofErr w:type="spellStart"/>
      <w:r w:rsidRPr="006E27F3">
        <w:t>pillow</w:t>
      </w:r>
      <w:proofErr w:type="spellEnd"/>
      <w:r w:rsidRPr="006E27F3">
        <w:t xml:space="preserve">, </w:t>
      </w:r>
      <w:proofErr w:type="spellStart"/>
      <w:r w:rsidRPr="006E27F3">
        <w:t>reportlab</w:t>
      </w:r>
      <w:proofErr w:type="spellEnd"/>
      <w:r w:rsidRPr="006E27F3">
        <w:t xml:space="preserve">, </w:t>
      </w:r>
      <w:proofErr w:type="spellStart"/>
      <w:r w:rsidRPr="006E27F3">
        <w:t>sqlparse</w:t>
      </w:r>
      <w:proofErr w:type="spellEnd"/>
      <w:r w:rsidRPr="006E27F3">
        <w:t xml:space="preserve">, </w:t>
      </w:r>
      <w:proofErr w:type="spellStart"/>
      <w:r w:rsidRPr="006E27F3">
        <w:t>typing_extensionsa</w:t>
      </w:r>
      <w:proofErr w:type="spellEnd"/>
      <w:r w:rsidRPr="006E27F3">
        <w:t xml:space="preserve"> ainsi que </w:t>
      </w:r>
      <w:proofErr w:type="spellStart"/>
      <w:r w:rsidRPr="006E27F3">
        <w:t>tzdata</w:t>
      </w:r>
      <w:proofErr w:type="spellEnd"/>
      <w:r w:rsidRPr="006E27F3">
        <w:t xml:space="preserve"> et le lien du </w:t>
      </w:r>
    </w:p>
    <w:p w14:paraId="465401EB" w14:textId="77777777" w:rsidR="00985AA1" w:rsidRDefault="00985AA1" w:rsidP="00842F88">
      <w:pPr>
        <w:ind w:left="993" w:right="735"/>
        <w:jc w:val="both"/>
      </w:pPr>
    </w:p>
    <w:p w14:paraId="27063657" w14:textId="03893008" w:rsidR="006E27F3" w:rsidRDefault="00985AA1" w:rsidP="00842F88">
      <w:pPr>
        <w:ind w:left="993" w:right="735"/>
        <w:jc w:val="both"/>
      </w:pPr>
      <w:r>
        <w:t xml:space="preserve">Le fichier de ce mini projet </w:t>
      </w:r>
      <w:proofErr w:type="gramStart"/>
      <w:r>
        <w:t>figurent</w:t>
      </w:r>
      <w:proofErr w:type="gramEnd"/>
      <w:r>
        <w:t xml:space="preserve"> dans le </w:t>
      </w:r>
      <w:proofErr w:type="gramStart"/>
      <w:r>
        <w:t xml:space="preserve">git </w:t>
      </w:r>
      <w:r w:rsidR="006E27F3" w:rsidRPr="006E27F3">
        <w:t xml:space="preserve"> dans</w:t>
      </w:r>
      <w:proofErr w:type="gramEnd"/>
      <w:r w:rsidR="006E27F3" w:rsidRPr="006E27F3">
        <w:t xml:space="preserve"> le dossier :</w:t>
      </w:r>
      <w:r w:rsidR="006E27F3">
        <w:t xml:space="preserve"> </w:t>
      </w:r>
      <w:proofErr w:type="spellStart"/>
      <w:r w:rsidR="00BA6BC0" w:rsidRPr="00BA6BC0">
        <w:t>Generation</w:t>
      </w:r>
      <w:proofErr w:type="spellEnd"/>
      <w:r w:rsidR="00BA6BC0" w:rsidRPr="00BA6BC0">
        <w:t xml:space="preserve"> PDF\Générateur et </w:t>
      </w:r>
      <w:proofErr w:type="spellStart"/>
      <w:proofErr w:type="gramStart"/>
      <w:r w:rsidR="00BA6BC0" w:rsidRPr="00BA6BC0">
        <w:t>visualiseur</w:t>
      </w:r>
      <w:proofErr w:type="spellEnd"/>
      <w:r w:rsidR="00BA6BC0" w:rsidRPr="00BA6BC0">
        <w:t xml:space="preserve">  PDF</w:t>
      </w:r>
      <w:proofErr w:type="gramEnd"/>
      <w:r w:rsidR="00BA6BC0" w:rsidRPr="00BA6BC0">
        <w:t xml:space="preserve"> basique</w:t>
      </w:r>
      <w:r w:rsidR="00BA6BC0">
        <w:t>.</w:t>
      </w:r>
    </w:p>
    <w:p w14:paraId="4ADBEFF3" w14:textId="77777777" w:rsidR="006E27F3" w:rsidRDefault="006E27F3" w:rsidP="00842F88">
      <w:pPr>
        <w:ind w:left="993" w:right="735"/>
        <w:jc w:val="both"/>
      </w:pPr>
    </w:p>
    <w:p w14:paraId="381303D4" w14:textId="575D8D6B" w:rsidR="00842F88" w:rsidRDefault="006E27F3" w:rsidP="00842F88">
      <w:pPr>
        <w:ind w:left="993" w:right="735"/>
        <w:jc w:val="both"/>
      </w:pPr>
      <w:r>
        <w:t>Voici comment se présente</w:t>
      </w:r>
      <w:r w:rsidR="00842F88">
        <w:t xml:space="preserve"> la page</w:t>
      </w:r>
      <w:r>
        <w:t xml:space="preserve"> du serveur </w:t>
      </w:r>
    </w:p>
    <w:p w14:paraId="35D2E5BB" w14:textId="77777777" w:rsidR="006E27F3" w:rsidRDefault="006E27F3" w:rsidP="00842F88">
      <w:pPr>
        <w:ind w:left="993" w:right="735"/>
        <w:jc w:val="both"/>
      </w:pPr>
    </w:p>
    <w:p w14:paraId="4C86A778" w14:textId="77777777" w:rsidR="00842F88" w:rsidRDefault="00842F88" w:rsidP="00842F88">
      <w:pPr>
        <w:ind w:left="993" w:right="735"/>
        <w:jc w:val="both"/>
      </w:pPr>
      <w:r w:rsidRPr="00D5419A">
        <w:drawing>
          <wp:inline distT="0" distB="0" distL="0" distR="0" wp14:anchorId="0EA13FCB" wp14:editId="5B191554">
            <wp:extent cx="5760720" cy="2139315"/>
            <wp:effectExtent l="0" t="0" r="0" b="0"/>
            <wp:docPr id="1921445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45107" name=""/>
                    <pic:cNvPicPr/>
                  </pic:nvPicPr>
                  <pic:blipFill>
                    <a:blip r:embed="rId14"/>
                    <a:stretch>
                      <a:fillRect/>
                    </a:stretch>
                  </pic:blipFill>
                  <pic:spPr>
                    <a:xfrm>
                      <a:off x="0" y="0"/>
                      <a:ext cx="5760720" cy="2139315"/>
                    </a:xfrm>
                    <a:prstGeom prst="rect">
                      <a:avLst/>
                    </a:prstGeom>
                  </pic:spPr>
                </pic:pic>
              </a:graphicData>
            </a:graphic>
          </wp:inline>
        </w:drawing>
      </w:r>
    </w:p>
    <w:p w14:paraId="64D37D0F" w14:textId="77777777" w:rsidR="00842F88" w:rsidRDefault="00842F88" w:rsidP="00842F88">
      <w:pPr>
        <w:ind w:left="993" w:right="735"/>
        <w:jc w:val="both"/>
      </w:pPr>
    </w:p>
    <w:p w14:paraId="459D8FA3" w14:textId="77777777" w:rsidR="006E27F3" w:rsidRDefault="006E27F3" w:rsidP="00842F88">
      <w:pPr>
        <w:ind w:left="993" w:right="735"/>
        <w:jc w:val="both"/>
      </w:pPr>
    </w:p>
    <w:p w14:paraId="2B358ABA" w14:textId="77777777" w:rsidR="006E27F3" w:rsidRDefault="006E27F3" w:rsidP="00842F88">
      <w:pPr>
        <w:ind w:left="993" w:right="735"/>
        <w:jc w:val="both"/>
      </w:pPr>
    </w:p>
    <w:p w14:paraId="207199D1" w14:textId="489C31F6" w:rsidR="00842F88" w:rsidRDefault="00842F88" w:rsidP="00842F88">
      <w:pPr>
        <w:ind w:left="993" w:right="735"/>
        <w:jc w:val="both"/>
      </w:pPr>
      <w:r>
        <w:t>Lancement du serveur sur vs code</w:t>
      </w:r>
    </w:p>
    <w:p w14:paraId="6BED77F9" w14:textId="77777777" w:rsidR="006E27F3" w:rsidRDefault="006E27F3" w:rsidP="00842F88">
      <w:pPr>
        <w:ind w:left="993" w:right="735"/>
        <w:jc w:val="both"/>
      </w:pPr>
    </w:p>
    <w:p w14:paraId="4126B9F2" w14:textId="77777777" w:rsidR="00842F88" w:rsidRDefault="00842F88" w:rsidP="00842F88">
      <w:pPr>
        <w:ind w:left="993" w:right="735"/>
        <w:jc w:val="both"/>
      </w:pPr>
      <w:r w:rsidRPr="00D5419A">
        <w:drawing>
          <wp:inline distT="0" distB="0" distL="0" distR="0" wp14:anchorId="6C541566" wp14:editId="70C5DABF">
            <wp:extent cx="5760720" cy="847090"/>
            <wp:effectExtent l="0" t="0" r="0" b="0"/>
            <wp:docPr id="40322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2925" name=""/>
                    <pic:cNvPicPr/>
                  </pic:nvPicPr>
                  <pic:blipFill>
                    <a:blip r:embed="rId15"/>
                    <a:stretch>
                      <a:fillRect/>
                    </a:stretch>
                  </pic:blipFill>
                  <pic:spPr>
                    <a:xfrm>
                      <a:off x="0" y="0"/>
                      <a:ext cx="5760720" cy="847090"/>
                    </a:xfrm>
                    <a:prstGeom prst="rect">
                      <a:avLst/>
                    </a:prstGeom>
                  </pic:spPr>
                </pic:pic>
              </a:graphicData>
            </a:graphic>
          </wp:inline>
        </w:drawing>
      </w:r>
    </w:p>
    <w:p w14:paraId="48FFC225" w14:textId="77777777" w:rsidR="006E27F3" w:rsidRDefault="006E27F3" w:rsidP="00842F88">
      <w:pPr>
        <w:pStyle w:val="Titre4"/>
        <w:ind w:left="993" w:right="735"/>
      </w:pPr>
    </w:p>
    <w:p w14:paraId="1CBC3DA8" w14:textId="77777777" w:rsidR="00BA6BC0" w:rsidRDefault="00BA6BC0" w:rsidP="00BA6BC0"/>
    <w:p w14:paraId="5D1F8E88" w14:textId="77777777" w:rsidR="00BA6BC0" w:rsidRPr="00BA6BC0" w:rsidRDefault="00BA6BC0" w:rsidP="00BA6BC0"/>
    <w:p w14:paraId="05B85CA6" w14:textId="10207A47" w:rsidR="00842F88" w:rsidRDefault="00842F88" w:rsidP="00842F88">
      <w:pPr>
        <w:pStyle w:val="Titre4"/>
        <w:ind w:left="993" w:right="735"/>
      </w:pPr>
      <w:r>
        <w:lastRenderedPageBreak/>
        <w:t>Insuffisance </w:t>
      </w:r>
    </w:p>
    <w:p w14:paraId="0D54B8C1" w14:textId="77777777" w:rsidR="006E27F3" w:rsidRDefault="006E27F3" w:rsidP="00842F88">
      <w:pPr>
        <w:ind w:left="993" w:right="735"/>
        <w:jc w:val="both"/>
      </w:pPr>
    </w:p>
    <w:p w14:paraId="0CC6F6B8" w14:textId="16C7E2CE" w:rsidR="00842F88" w:rsidRDefault="00842F88" w:rsidP="00842F88">
      <w:pPr>
        <w:ind w:left="993" w:right="735"/>
        <w:jc w:val="both"/>
      </w:pPr>
      <w:r>
        <w:t>Soulignons que cette mini application quoique fonctionnelle présent un design minimaliste et presque pas d’interactions avec certaines instances comme la base de données.</w:t>
      </w:r>
    </w:p>
    <w:p w14:paraId="47F39CFA" w14:textId="77777777" w:rsidR="00842F88" w:rsidRDefault="00842F88" w:rsidP="00842F88">
      <w:pPr>
        <w:ind w:left="993" w:right="735"/>
        <w:jc w:val="both"/>
      </w:pPr>
    </w:p>
    <w:p w14:paraId="24678159" w14:textId="77777777" w:rsidR="00BA6BC0" w:rsidRDefault="00BA6BC0" w:rsidP="00842F88">
      <w:pPr>
        <w:ind w:left="993" w:right="735"/>
        <w:jc w:val="both"/>
      </w:pPr>
    </w:p>
    <w:p w14:paraId="67D9FC22" w14:textId="77777777" w:rsidR="00842F88" w:rsidRDefault="00842F88" w:rsidP="00842F88">
      <w:pPr>
        <w:pStyle w:val="Titre3"/>
        <w:ind w:left="993" w:right="735"/>
        <w:rPr>
          <w:bCs/>
        </w:rPr>
      </w:pPr>
      <w:r w:rsidRPr="00CE0FB7">
        <w:rPr>
          <w:bCs/>
        </w:rPr>
        <w:t>Visualisation et de Génération d’un rapport à partir de la BD</w:t>
      </w:r>
    </w:p>
    <w:p w14:paraId="71DF9189" w14:textId="77777777" w:rsidR="006E27F3" w:rsidRPr="006E27F3" w:rsidRDefault="006E27F3" w:rsidP="006E27F3"/>
    <w:p w14:paraId="30AA91F9" w14:textId="77777777" w:rsidR="00842F88" w:rsidRDefault="00842F88" w:rsidP="00842F88">
      <w:pPr>
        <w:ind w:left="993" w:right="735"/>
        <w:jc w:val="both"/>
      </w:pPr>
      <w:r>
        <w:t>U</w:t>
      </w:r>
      <w:r w:rsidRPr="00F7287D">
        <w:t xml:space="preserve">ne </w:t>
      </w:r>
      <w:r>
        <w:t xml:space="preserve">mini </w:t>
      </w:r>
      <w:r w:rsidRPr="00F7287D">
        <w:t xml:space="preserve">application web </w:t>
      </w:r>
      <w:r>
        <w:t xml:space="preserve">en </w:t>
      </w:r>
      <w:r w:rsidRPr="00F7287D">
        <w:t>Django</w:t>
      </w:r>
      <w:r>
        <w:t xml:space="preserve"> </w:t>
      </w:r>
      <w:r w:rsidRPr="00F7287D">
        <w:t>a été conçue</w:t>
      </w:r>
      <w:r>
        <w:t xml:space="preserve"> par la suite </w:t>
      </w:r>
      <w:r w:rsidRPr="00F7287D">
        <w:t>pour gérer et exploiter des données académiques</w:t>
      </w:r>
      <w:r>
        <w:t xml:space="preserve"> (</w:t>
      </w:r>
      <w:r w:rsidRPr="00CD002D">
        <w:t>fake data</w:t>
      </w:r>
      <w:r>
        <w:t>)</w:t>
      </w:r>
      <w:r w:rsidRPr="00F7287D">
        <w:t xml:space="preserve"> stockées dans une base de données</w:t>
      </w:r>
      <w:r>
        <w:t xml:space="preserve"> relationnelles de type </w:t>
      </w:r>
      <w:proofErr w:type="spellStart"/>
      <w:r>
        <w:t>postgreQSL</w:t>
      </w:r>
      <w:proofErr w:type="spellEnd"/>
      <w:r w:rsidRPr="00F7287D">
        <w:t xml:space="preserve">, </w:t>
      </w:r>
      <w:r>
        <w:t xml:space="preserve">contenant dans sa table, les colonnes </w:t>
      </w:r>
      <w:r w:rsidRPr="00F7287D">
        <w:t>année scolaire, école, classe,</w:t>
      </w:r>
      <w:r>
        <w:t xml:space="preserve"> </w:t>
      </w:r>
      <w:r w:rsidRPr="00F7287D">
        <w:t xml:space="preserve">élève et pourcentage. </w:t>
      </w:r>
    </w:p>
    <w:p w14:paraId="1AAECD55" w14:textId="2088A13A" w:rsidR="00842F88" w:rsidRDefault="00842F88" w:rsidP="00842F88">
      <w:pPr>
        <w:ind w:left="993" w:right="735"/>
        <w:jc w:val="both"/>
      </w:pPr>
      <w:r w:rsidRPr="00F7287D">
        <w:t>L</w:t>
      </w:r>
      <w:r>
        <w:t xml:space="preserve">adite base de donnée s’accompagne d’une </w:t>
      </w:r>
      <w:r w:rsidRPr="00F7287D">
        <w:t xml:space="preserve">interface </w:t>
      </w:r>
      <w:proofErr w:type="spellStart"/>
      <w:r w:rsidRPr="00F7287D">
        <w:t>front</w:t>
      </w:r>
      <w:r>
        <w:t>-</w:t>
      </w:r>
      <w:r w:rsidRPr="00F7287D">
        <w:t>end</w:t>
      </w:r>
      <w:proofErr w:type="spellEnd"/>
      <w:r w:rsidRPr="00F7287D">
        <w:t xml:space="preserve"> permet</w:t>
      </w:r>
      <w:r>
        <w:t>tant</w:t>
      </w:r>
      <w:r w:rsidRPr="00F7287D">
        <w:t xml:space="preserve"> l’affichage dynamique de ces informations sous forme de tableau, tandis que le </w:t>
      </w:r>
      <w:proofErr w:type="spellStart"/>
      <w:r w:rsidRPr="00F7287D">
        <w:t>back-end</w:t>
      </w:r>
      <w:proofErr w:type="spellEnd"/>
      <w:r w:rsidRPr="00F7287D">
        <w:t xml:space="preserve"> assure la récupération et le traitement des données. Un système de filtrage a été mis en place à travers différents champs de saisie (commandes ou critères de recherche), permettant à l’utilisateur d’affiner les résultats affichés selon ses besoins. L’application a également été enrichie d’une fonctionnalité de génération de rapports PDF. Celle-ci récupère automatiquement les critères de filtrage saisis ainsi que les données effectivement affichées dans le tableau après application des filtres. Ces informations sont ensuite formatées et intégrées dans un document PDF offrant à la fois un aperçu avant exportation et une possibilité de téléchargement. Cette approche garantit la cohérence entre les données visualisées à l’écran et celles présentes dans le document généré, t</w:t>
      </w:r>
      <w:r>
        <w:t>0</w:t>
      </w:r>
      <w:r w:rsidRPr="00F7287D">
        <w:t>out en facilitant le partage et l’archivage des rapports.</w:t>
      </w:r>
      <w:r>
        <w:t xml:space="preserve"> Sur document </w:t>
      </w:r>
      <w:proofErr w:type="spellStart"/>
      <w:r>
        <w:t>pdf</w:t>
      </w:r>
      <w:proofErr w:type="spellEnd"/>
      <w:r>
        <w:t xml:space="preserve"> ainsi généré se sont ajouté un diagramme de camembert et le calcul de la moyenne.</w:t>
      </w:r>
      <w:r w:rsidR="00BA6BC0">
        <w:t xml:space="preserve"> </w:t>
      </w:r>
    </w:p>
    <w:p w14:paraId="2CCD90E3" w14:textId="77777777" w:rsidR="00BA6BC0" w:rsidRDefault="00BA6BC0" w:rsidP="00842F88">
      <w:pPr>
        <w:ind w:left="993" w:right="735"/>
        <w:jc w:val="both"/>
      </w:pPr>
    </w:p>
    <w:p w14:paraId="506D3C25" w14:textId="4593435C" w:rsidR="00BA6BC0" w:rsidRDefault="00BA6BC0" w:rsidP="00842F88">
      <w:pPr>
        <w:ind w:left="993" w:right="735"/>
        <w:jc w:val="both"/>
      </w:pPr>
      <w:r>
        <w:t xml:space="preserve">Son emplacement dans le </w:t>
      </w:r>
      <w:proofErr w:type="spellStart"/>
      <w:r>
        <w:t>depot</w:t>
      </w:r>
      <w:proofErr w:type="spellEnd"/>
      <w:r>
        <w:t xml:space="preserve"> git est le suivant : </w:t>
      </w:r>
      <w:proofErr w:type="spellStart"/>
      <w:r w:rsidRPr="00BA6BC0">
        <w:t>Generation</w:t>
      </w:r>
      <w:proofErr w:type="spellEnd"/>
      <w:r w:rsidRPr="00BA6BC0">
        <w:t xml:space="preserve"> PDF\Générateur et </w:t>
      </w:r>
      <w:proofErr w:type="spellStart"/>
      <w:proofErr w:type="gramStart"/>
      <w:r w:rsidRPr="00BA6BC0">
        <w:t>visualiseur</w:t>
      </w:r>
      <w:proofErr w:type="spellEnd"/>
      <w:r w:rsidRPr="00BA6BC0">
        <w:t xml:space="preserve">  PDF</w:t>
      </w:r>
      <w:proofErr w:type="gramEnd"/>
      <w:r w:rsidRPr="00BA6BC0">
        <w:t>\</w:t>
      </w:r>
      <w:proofErr w:type="spellStart"/>
      <w:r w:rsidRPr="00BA6BC0">
        <w:t>pdfDB</w:t>
      </w:r>
      <w:proofErr w:type="spellEnd"/>
    </w:p>
    <w:p w14:paraId="1214D36B" w14:textId="77777777" w:rsidR="006E27F3" w:rsidRDefault="006E27F3" w:rsidP="00842F88">
      <w:pPr>
        <w:ind w:left="993" w:right="735"/>
        <w:jc w:val="both"/>
      </w:pPr>
    </w:p>
    <w:p w14:paraId="3F08017B" w14:textId="28DF1AD3" w:rsidR="00842F88" w:rsidRDefault="00842F88" w:rsidP="00842F88">
      <w:pPr>
        <w:ind w:left="993" w:right="735"/>
        <w:jc w:val="both"/>
      </w:pPr>
      <w:r>
        <w:t>Voici la capture du serveur coté vs code</w:t>
      </w:r>
    </w:p>
    <w:p w14:paraId="36AA497B" w14:textId="77777777" w:rsidR="006E27F3" w:rsidRDefault="006E27F3" w:rsidP="00842F88">
      <w:pPr>
        <w:ind w:left="993" w:right="735"/>
        <w:jc w:val="both"/>
      </w:pPr>
    </w:p>
    <w:p w14:paraId="312DB017" w14:textId="77777777" w:rsidR="00842F88" w:rsidRDefault="00842F88" w:rsidP="00842F88">
      <w:pPr>
        <w:ind w:left="993" w:right="735"/>
        <w:jc w:val="both"/>
      </w:pPr>
      <w:r w:rsidRPr="006C0C97">
        <w:drawing>
          <wp:inline distT="0" distB="0" distL="0" distR="0" wp14:anchorId="7165B26B" wp14:editId="657A9566">
            <wp:extent cx="5760720" cy="2339975"/>
            <wp:effectExtent l="0" t="0" r="0" b="3175"/>
            <wp:docPr id="1518863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3485" name=""/>
                    <pic:cNvPicPr/>
                  </pic:nvPicPr>
                  <pic:blipFill>
                    <a:blip r:embed="rId16"/>
                    <a:stretch>
                      <a:fillRect/>
                    </a:stretch>
                  </pic:blipFill>
                  <pic:spPr>
                    <a:xfrm>
                      <a:off x="0" y="0"/>
                      <a:ext cx="5760720" cy="2339975"/>
                    </a:xfrm>
                    <a:prstGeom prst="rect">
                      <a:avLst/>
                    </a:prstGeom>
                  </pic:spPr>
                </pic:pic>
              </a:graphicData>
            </a:graphic>
          </wp:inline>
        </w:drawing>
      </w:r>
    </w:p>
    <w:p w14:paraId="40C9251E" w14:textId="77777777" w:rsidR="00842F88" w:rsidRDefault="00842F88" w:rsidP="00842F88">
      <w:pPr>
        <w:ind w:left="993" w:right="735"/>
        <w:jc w:val="both"/>
      </w:pPr>
    </w:p>
    <w:p w14:paraId="10DCD4D6" w14:textId="77777777" w:rsidR="00BA6BC0" w:rsidRDefault="00BA6BC0" w:rsidP="00842F88">
      <w:pPr>
        <w:ind w:left="993" w:right="735"/>
        <w:jc w:val="both"/>
      </w:pPr>
    </w:p>
    <w:p w14:paraId="15544ECA" w14:textId="77777777" w:rsidR="00BA6BC0" w:rsidRDefault="00BA6BC0" w:rsidP="00842F88">
      <w:pPr>
        <w:ind w:left="993" w:right="735"/>
        <w:jc w:val="both"/>
      </w:pPr>
    </w:p>
    <w:p w14:paraId="0AD1260C" w14:textId="77777777" w:rsidR="00BA6BC0" w:rsidRDefault="00BA6BC0" w:rsidP="00842F88">
      <w:pPr>
        <w:ind w:left="993" w:right="735"/>
        <w:jc w:val="both"/>
      </w:pPr>
    </w:p>
    <w:p w14:paraId="033F26C2" w14:textId="77777777" w:rsidR="00BA6BC0" w:rsidRDefault="00BA6BC0" w:rsidP="00BA6BC0">
      <w:pPr>
        <w:ind w:right="735"/>
        <w:jc w:val="both"/>
      </w:pPr>
    </w:p>
    <w:p w14:paraId="32D44297" w14:textId="77777777" w:rsidR="00BA6BC0" w:rsidRDefault="00BA6BC0" w:rsidP="00842F88">
      <w:pPr>
        <w:ind w:left="993" w:right="735"/>
        <w:jc w:val="both"/>
      </w:pPr>
    </w:p>
    <w:p w14:paraId="32FD53EA" w14:textId="28BE97DA" w:rsidR="006E27F3" w:rsidRDefault="00842F88" w:rsidP="00842F88">
      <w:pPr>
        <w:ind w:left="993" w:right="735"/>
        <w:jc w:val="both"/>
      </w:pPr>
      <w:r>
        <w:t>Et quelques captures d’écran de l’</w:t>
      </w:r>
      <w:r w:rsidR="006E27F3">
        <w:t>application</w:t>
      </w:r>
      <w:r>
        <w:t xml:space="preserve"> ainsi lancée.</w:t>
      </w:r>
    </w:p>
    <w:p w14:paraId="14E31EFB" w14:textId="77777777" w:rsidR="006E27F3" w:rsidRDefault="006E27F3" w:rsidP="00842F88">
      <w:pPr>
        <w:ind w:left="993" w:right="735"/>
        <w:jc w:val="both"/>
      </w:pPr>
    </w:p>
    <w:p w14:paraId="6B1613EF" w14:textId="77777777" w:rsidR="006E27F3" w:rsidRDefault="006E27F3" w:rsidP="00842F88">
      <w:pPr>
        <w:ind w:left="993" w:right="735"/>
        <w:jc w:val="both"/>
      </w:pPr>
    </w:p>
    <w:p w14:paraId="308223F2" w14:textId="77777777" w:rsidR="006E27F3" w:rsidRDefault="00842F88" w:rsidP="00842F88">
      <w:pPr>
        <w:ind w:left="993" w:right="735"/>
        <w:jc w:val="both"/>
      </w:pPr>
      <w:r>
        <w:t xml:space="preserve"> </w:t>
      </w:r>
      <w:r w:rsidR="006E27F3" w:rsidRPr="006C0C97">
        <w:drawing>
          <wp:inline distT="0" distB="0" distL="0" distR="0" wp14:anchorId="04F732A4" wp14:editId="1A5E7447">
            <wp:extent cx="2598141" cy="2628265"/>
            <wp:effectExtent l="0" t="0" r="0" b="635"/>
            <wp:docPr id="763069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69273" name=""/>
                    <pic:cNvPicPr/>
                  </pic:nvPicPr>
                  <pic:blipFill>
                    <a:blip r:embed="rId17"/>
                    <a:stretch>
                      <a:fillRect/>
                    </a:stretch>
                  </pic:blipFill>
                  <pic:spPr>
                    <a:xfrm>
                      <a:off x="0" y="0"/>
                      <a:ext cx="2608110" cy="2638350"/>
                    </a:xfrm>
                    <a:prstGeom prst="rect">
                      <a:avLst/>
                    </a:prstGeom>
                  </pic:spPr>
                </pic:pic>
              </a:graphicData>
            </a:graphic>
          </wp:inline>
        </w:drawing>
      </w:r>
      <w:r>
        <w:t xml:space="preserve">              </w:t>
      </w:r>
      <w:r w:rsidRPr="006C0C97">
        <w:drawing>
          <wp:inline distT="0" distB="0" distL="0" distR="0" wp14:anchorId="7E5CEC90" wp14:editId="4DEC505D">
            <wp:extent cx="2643751" cy="2636520"/>
            <wp:effectExtent l="0" t="0" r="4445" b="0"/>
            <wp:docPr id="1578713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3322" name=""/>
                    <pic:cNvPicPr/>
                  </pic:nvPicPr>
                  <pic:blipFill>
                    <a:blip r:embed="rId18"/>
                    <a:stretch>
                      <a:fillRect/>
                    </a:stretch>
                  </pic:blipFill>
                  <pic:spPr>
                    <a:xfrm>
                      <a:off x="0" y="0"/>
                      <a:ext cx="2660736" cy="2653458"/>
                    </a:xfrm>
                    <a:prstGeom prst="rect">
                      <a:avLst/>
                    </a:prstGeom>
                  </pic:spPr>
                </pic:pic>
              </a:graphicData>
            </a:graphic>
          </wp:inline>
        </w:drawing>
      </w:r>
    </w:p>
    <w:p w14:paraId="61CE6546" w14:textId="77777777" w:rsidR="006E27F3" w:rsidRDefault="006E27F3" w:rsidP="00842F88">
      <w:pPr>
        <w:ind w:left="993" w:right="735"/>
        <w:jc w:val="both"/>
      </w:pPr>
    </w:p>
    <w:p w14:paraId="735E8B1A" w14:textId="77777777" w:rsidR="006E27F3" w:rsidRDefault="006E27F3" w:rsidP="00842F88">
      <w:pPr>
        <w:ind w:left="993" w:right="735"/>
        <w:jc w:val="both"/>
      </w:pPr>
    </w:p>
    <w:p w14:paraId="079177F5" w14:textId="77777777" w:rsidR="006E27F3" w:rsidRDefault="006E27F3" w:rsidP="00842F88">
      <w:pPr>
        <w:ind w:left="993" w:right="735"/>
        <w:jc w:val="both"/>
      </w:pPr>
    </w:p>
    <w:p w14:paraId="519653D0" w14:textId="3E61C433" w:rsidR="00842F88" w:rsidRDefault="00842F88" w:rsidP="00842F88">
      <w:pPr>
        <w:ind w:left="993" w:right="735"/>
        <w:jc w:val="both"/>
      </w:pPr>
      <w:r w:rsidRPr="006C0C97">
        <w:drawing>
          <wp:inline distT="0" distB="0" distL="0" distR="0" wp14:anchorId="7DD3E9F5" wp14:editId="45C3449B">
            <wp:extent cx="2339340" cy="1836420"/>
            <wp:effectExtent l="0" t="0" r="3810" b="0"/>
            <wp:docPr id="473220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0467" name=""/>
                    <pic:cNvPicPr/>
                  </pic:nvPicPr>
                  <pic:blipFill>
                    <a:blip r:embed="rId19"/>
                    <a:stretch>
                      <a:fillRect/>
                    </a:stretch>
                  </pic:blipFill>
                  <pic:spPr>
                    <a:xfrm>
                      <a:off x="0" y="0"/>
                      <a:ext cx="2354611" cy="1848408"/>
                    </a:xfrm>
                    <a:prstGeom prst="rect">
                      <a:avLst/>
                    </a:prstGeom>
                  </pic:spPr>
                </pic:pic>
              </a:graphicData>
            </a:graphic>
          </wp:inline>
        </w:drawing>
      </w:r>
      <w:r>
        <w:t xml:space="preserve">                     </w:t>
      </w:r>
      <w:r w:rsidRPr="006C0C97">
        <w:drawing>
          <wp:inline distT="0" distB="0" distL="0" distR="0" wp14:anchorId="6F2BB7A9" wp14:editId="7B31C7ED">
            <wp:extent cx="2726538" cy="1649989"/>
            <wp:effectExtent l="0" t="0" r="0" b="7620"/>
            <wp:docPr id="4646662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6278" name=""/>
                    <pic:cNvPicPr/>
                  </pic:nvPicPr>
                  <pic:blipFill>
                    <a:blip r:embed="rId20"/>
                    <a:stretch>
                      <a:fillRect/>
                    </a:stretch>
                  </pic:blipFill>
                  <pic:spPr>
                    <a:xfrm>
                      <a:off x="0" y="0"/>
                      <a:ext cx="2754662" cy="1667008"/>
                    </a:xfrm>
                    <a:prstGeom prst="rect">
                      <a:avLst/>
                    </a:prstGeom>
                  </pic:spPr>
                </pic:pic>
              </a:graphicData>
            </a:graphic>
          </wp:inline>
        </w:drawing>
      </w:r>
    </w:p>
    <w:p w14:paraId="0E2296A3" w14:textId="77777777" w:rsidR="006E27F3" w:rsidRDefault="006E27F3" w:rsidP="00842F88">
      <w:pPr>
        <w:ind w:left="993" w:right="735"/>
        <w:jc w:val="both"/>
      </w:pPr>
    </w:p>
    <w:p w14:paraId="168B8236" w14:textId="77777777" w:rsidR="00BA6BC0" w:rsidRDefault="00BA6BC0" w:rsidP="00842F88">
      <w:pPr>
        <w:ind w:left="993" w:right="735"/>
        <w:jc w:val="both"/>
      </w:pPr>
    </w:p>
    <w:p w14:paraId="3793E348" w14:textId="77777777" w:rsidR="00BA6BC0" w:rsidRDefault="00BA6BC0" w:rsidP="00842F88">
      <w:pPr>
        <w:ind w:left="993" w:right="735"/>
        <w:jc w:val="both"/>
      </w:pPr>
    </w:p>
    <w:p w14:paraId="0F1A31E0" w14:textId="77777777" w:rsidR="00842F88" w:rsidRDefault="00842F88" w:rsidP="00842F88">
      <w:pPr>
        <w:ind w:left="993" w:right="735"/>
        <w:jc w:val="both"/>
      </w:pPr>
    </w:p>
    <w:p w14:paraId="7AF813A5" w14:textId="77777777" w:rsidR="00842F88" w:rsidRDefault="00842F88" w:rsidP="00842F88">
      <w:pPr>
        <w:ind w:left="993" w:right="735"/>
        <w:jc w:val="both"/>
      </w:pPr>
    </w:p>
    <w:p w14:paraId="0CD6B3C2" w14:textId="77777777" w:rsidR="00AA053D" w:rsidRDefault="00AA053D" w:rsidP="00842F88">
      <w:pPr>
        <w:ind w:left="993" w:right="735"/>
        <w:jc w:val="both"/>
      </w:pPr>
    </w:p>
    <w:p w14:paraId="50443F16" w14:textId="77777777" w:rsidR="00AA053D" w:rsidRDefault="00AA053D" w:rsidP="00842F88">
      <w:pPr>
        <w:ind w:left="993" w:right="735"/>
        <w:jc w:val="both"/>
      </w:pPr>
    </w:p>
    <w:p w14:paraId="0D32AFED" w14:textId="77777777" w:rsidR="00AA053D" w:rsidRDefault="00AA053D" w:rsidP="00842F88">
      <w:pPr>
        <w:ind w:left="993" w:right="735"/>
        <w:jc w:val="both"/>
      </w:pPr>
    </w:p>
    <w:p w14:paraId="1A16A6C4" w14:textId="77777777" w:rsidR="00842F88" w:rsidRDefault="00842F88" w:rsidP="00842F88">
      <w:pPr>
        <w:pStyle w:val="Titre2"/>
        <w:spacing w:line="276" w:lineRule="auto"/>
        <w:ind w:left="993" w:right="735"/>
      </w:pPr>
      <w:r w:rsidRPr="007549F5">
        <w:t>Distance</w:t>
      </w:r>
      <w:r>
        <w:t xml:space="preserve"> &amp;</w:t>
      </w:r>
      <w:r w:rsidRPr="007549F5">
        <w:t xml:space="preserve"> </w:t>
      </w:r>
      <w:r>
        <w:t xml:space="preserve">mesure de similarité </w:t>
      </w:r>
    </w:p>
    <w:p w14:paraId="72087090" w14:textId="77777777" w:rsidR="00842F88" w:rsidRDefault="00842F88" w:rsidP="00842F88">
      <w:pPr>
        <w:ind w:left="993" w:right="735"/>
        <w:jc w:val="both"/>
      </w:pPr>
    </w:p>
    <w:p w14:paraId="00197530" w14:textId="77777777" w:rsidR="00AA053D" w:rsidRDefault="00AA053D" w:rsidP="00842F88">
      <w:pPr>
        <w:ind w:left="993" w:right="735"/>
        <w:jc w:val="both"/>
      </w:pPr>
    </w:p>
    <w:p w14:paraId="48D32977" w14:textId="77777777" w:rsidR="00842F88" w:rsidRPr="00CE0FB7" w:rsidRDefault="00842F88" w:rsidP="00842F88">
      <w:pPr>
        <w:pStyle w:val="Titre3"/>
        <w:ind w:left="993" w:right="735"/>
        <w:rPr>
          <w:b w:val="0"/>
          <w:bCs/>
        </w:rPr>
      </w:pPr>
      <w:r w:rsidRPr="00CE0FB7">
        <w:rPr>
          <w:bCs/>
        </w:rPr>
        <w:t>Distance de Levenshtein pour des mots</w:t>
      </w:r>
    </w:p>
    <w:p w14:paraId="67EA9C76" w14:textId="77777777" w:rsidR="00842F88" w:rsidRDefault="00842F88" w:rsidP="00842F88">
      <w:pPr>
        <w:ind w:left="993" w:right="735"/>
        <w:jc w:val="both"/>
      </w:pPr>
    </w:p>
    <w:p w14:paraId="2E8139BA" w14:textId="77777777" w:rsidR="00842F88" w:rsidRDefault="00842F88" w:rsidP="006E27F3">
      <w:pPr>
        <w:ind w:left="993" w:right="735"/>
        <w:jc w:val="both"/>
      </w:pPr>
      <w:r>
        <w:t>Ce code crée une table PostgreSQL produits, y insère une liste de mots français, puis corrige une phrase saisie par l’utilisateur en remplaçant chaque mot par le mot le plus proche selon la distance de Levenshtein.</w:t>
      </w:r>
    </w:p>
    <w:p w14:paraId="2E906CC3" w14:textId="77777777" w:rsidR="00842F88" w:rsidRDefault="00842F88" w:rsidP="006E27F3">
      <w:pPr>
        <w:ind w:left="993" w:right="735"/>
        <w:jc w:val="both"/>
      </w:pPr>
    </w:p>
    <w:p w14:paraId="75A946A9" w14:textId="77777777" w:rsidR="00842F88" w:rsidRDefault="00842F88" w:rsidP="006E27F3">
      <w:pPr>
        <w:ind w:left="993" w:right="735"/>
        <w:jc w:val="both"/>
      </w:pPr>
      <w:r>
        <w:t xml:space="preserve">En résumé, le fonctionnement de ce script se résume à la procédure que voici : </w:t>
      </w:r>
    </w:p>
    <w:p w14:paraId="7D90D751" w14:textId="77777777" w:rsidR="006E27F3" w:rsidRDefault="006E27F3" w:rsidP="006E27F3">
      <w:pPr>
        <w:ind w:left="993" w:right="735"/>
        <w:jc w:val="both"/>
      </w:pPr>
    </w:p>
    <w:p w14:paraId="7A08A8B8" w14:textId="77777777" w:rsidR="00842F88" w:rsidRPr="00BB5AEF" w:rsidRDefault="00842F88" w:rsidP="00BB5AEF">
      <w:pPr>
        <w:numPr>
          <w:ilvl w:val="0"/>
          <w:numId w:val="3"/>
        </w:numPr>
        <w:spacing w:after="160" w:line="278" w:lineRule="auto"/>
        <w:ind w:right="735"/>
        <w:jc w:val="both"/>
        <w:rPr>
          <w:b/>
          <w:bCs/>
        </w:rPr>
      </w:pPr>
      <w:r w:rsidRPr="00BB5AEF">
        <w:rPr>
          <w:b/>
          <w:bCs/>
        </w:rPr>
        <w:t>Base de données</w:t>
      </w:r>
    </w:p>
    <w:p w14:paraId="393D8744" w14:textId="77777777" w:rsidR="00842F88" w:rsidRDefault="00842F88" w:rsidP="006E27F3">
      <w:pPr>
        <w:ind w:left="993" w:right="735"/>
        <w:jc w:val="both"/>
      </w:pPr>
      <w:r>
        <w:lastRenderedPageBreak/>
        <w:t>Se connecter à la base PostgreSQL DB001, vider la table « produits </w:t>
      </w:r>
      <w:proofErr w:type="gramStart"/>
      <w:r>
        <w:t>»  pour</w:t>
      </w:r>
      <w:proofErr w:type="gramEnd"/>
      <w:r>
        <w:t xml:space="preserve"> ou la créer la table si elle n’existe pas et tous les mots venant de </w:t>
      </w:r>
      <w:proofErr w:type="spellStart"/>
      <w:r>
        <w:t>mots_francais_var</w:t>
      </w:r>
      <w:proofErr w:type="spellEnd"/>
      <w:r>
        <w:t xml:space="preserve"> y sont chargés.</w:t>
      </w:r>
    </w:p>
    <w:p w14:paraId="1CA77B57" w14:textId="77777777" w:rsidR="006E27F3" w:rsidRDefault="006E27F3" w:rsidP="006E27F3">
      <w:pPr>
        <w:ind w:left="993" w:right="735"/>
        <w:jc w:val="both"/>
      </w:pPr>
    </w:p>
    <w:p w14:paraId="087B0F40" w14:textId="77777777" w:rsidR="00842F88" w:rsidRPr="00BB5AEF" w:rsidRDefault="00842F88" w:rsidP="00BB5AEF">
      <w:pPr>
        <w:numPr>
          <w:ilvl w:val="0"/>
          <w:numId w:val="3"/>
        </w:numPr>
        <w:spacing w:after="160" w:line="278" w:lineRule="auto"/>
        <w:ind w:right="735"/>
        <w:jc w:val="both"/>
        <w:rPr>
          <w:b/>
          <w:bCs/>
        </w:rPr>
      </w:pPr>
      <w:r w:rsidRPr="00BB5AEF">
        <w:rPr>
          <w:b/>
          <w:bCs/>
        </w:rPr>
        <w:t>Input utilisateur</w:t>
      </w:r>
    </w:p>
    <w:p w14:paraId="7404D207" w14:textId="77777777" w:rsidR="00842F88" w:rsidRDefault="00842F88" w:rsidP="006E27F3">
      <w:pPr>
        <w:ind w:left="993" w:right="735"/>
        <w:jc w:val="both"/>
      </w:pPr>
      <w:r>
        <w:t>Demande d’une phrase à l’utilisateur.</w:t>
      </w:r>
    </w:p>
    <w:p w14:paraId="341321C5" w14:textId="77777777" w:rsidR="006E27F3" w:rsidRDefault="006E27F3" w:rsidP="006E27F3">
      <w:pPr>
        <w:ind w:left="993" w:right="735"/>
        <w:jc w:val="both"/>
      </w:pPr>
    </w:p>
    <w:p w14:paraId="77FA5731" w14:textId="77777777" w:rsidR="00842F88" w:rsidRPr="00BB5AEF" w:rsidRDefault="00842F88" w:rsidP="00BB5AEF">
      <w:pPr>
        <w:numPr>
          <w:ilvl w:val="0"/>
          <w:numId w:val="3"/>
        </w:numPr>
        <w:spacing w:after="160" w:line="278" w:lineRule="auto"/>
        <w:ind w:right="735"/>
        <w:jc w:val="both"/>
        <w:rPr>
          <w:b/>
          <w:bCs/>
        </w:rPr>
      </w:pPr>
      <w:r w:rsidRPr="00BB5AEF">
        <w:rPr>
          <w:b/>
          <w:bCs/>
        </w:rPr>
        <w:t>Calcul de la distance et affichage du mot proche</w:t>
      </w:r>
    </w:p>
    <w:p w14:paraId="59EFEE5B" w14:textId="77777777" w:rsidR="00842F88" w:rsidRDefault="00842F88" w:rsidP="006E27F3">
      <w:pPr>
        <w:ind w:left="993" w:right="735"/>
        <w:jc w:val="both"/>
      </w:pPr>
      <w:r>
        <w:t>Pour chaque mot saisi, il cherche le mot le plus similaire (longueur proche, même première lettre, distance de Levenshtein minimale) et l’affiche.</w:t>
      </w:r>
    </w:p>
    <w:p w14:paraId="08FE7ECF" w14:textId="77777777" w:rsidR="006E27F3" w:rsidRDefault="006E27F3" w:rsidP="006E27F3">
      <w:pPr>
        <w:ind w:left="993" w:right="735"/>
        <w:jc w:val="both"/>
      </w:pPr>
    </w:p>
    <w:p w14:paraId="64980720" w14:textId="47F80B4F" w:rsidR="00842F88" w:rsidRDefault="00842F88" w:rsidP="006E27F3">
      <w:pPr>
        <w:ind w:left="993" w:right="735"/>
        <w:jc w:val="both"/>
      </w:pPr>
      <w:r>
        <w:t>Ce fichier figure dans le dépôt git dans le dossier : « </w:t>
      </w:r>
      <w:r w:rsidRPr="00E203EA">
        <w:t>Test distance</w:t>
      </w:r>
      <w:r>
        <w:t> </w:t>
      </w:r>
      <w:proofErr w:type="gramStart"/>
      <w:r>
        <w:t>»  suivi</w:t>
      </w:r>
      <w:proofErr w:type="gramEnd"/>
      <w:r>
        <w:t xml:space="preserve"> du sous </w:t>
      </w:r>
      <w:proofErr w:type="gramStart"/>
      <w:r>
        <w:t>dossier  «</w:t>
      </w:r>
      <w:proofErr w:type="gramEnd"/>
      <w:r>
        <w:t> </w:t>
      </w:r>
      <w:proofErr w:type="spellStart"/>
      <w:r w:rsidRPr="00B43DEB">
        <w:t>Dist</w:t>
      </w:r>
      <w:proofErr w:type="spellEnd"/>
      <w:r w:rsidRPr="00B43DEB">
        <w:t xml:space="preserve"> Mots</w:t>
      </w:r>
      <w:r>
        <w:t xml:space="preserve"> ».</w:t>
      </w:r>
    </w:p>
    <w:p w14:paraId="6CC21DEC" w14:textId="77777777" w:rsidR="006E27F3" w:rsidRDefault="006E27F3" w:rsidP="006E27F3">
      <w:pPr>
        <w:ind w:left="993" w:right="735"/>
        <w:jc w:val="both"/>
      </w:pPr>
    </w:p>
    <w:p w14:paraId="3756504F" w14:textId="77777777" w:rsidR="00842F88" w:rsidRDefault="00842F88" w:rsidP="006E27F3">
      <w:pPr>
        <w:ind w:left="993" w:right="735"/>
        <w:jc w:val="both"/>
      </w:pPr>
      <w:r>
        <w:t>Voici le résultat obtenu avec comme entée la suite de lettre incomplète « jard </w:t>
      </w:r>
      <w:proofErr w:type="gramStart"/>
      <w:r>
        <w:t>»:</w:t>
      </w:r>
      <w:proofErr w:type="gramEnd"/>
    </w:p>
    <w:p w14:paraId="0553BFF1" w14:textId="77777777" w:rsidR="00842F88" w:rsidRDefault="00842F88" w:rsidP="00842F88">
      <w:pPr>
        <w:ind w:left="993" w:right="735"/>
        <w:jc w:val="both"/>
      </w:pPr>
    </w:p>
    <w:p w14:paraId="78F740D6" w14:textId="77777777" w:rsidR="00842F88" w:rsidRDefault="00842F88" w:rsidP="00842F88">
      <w:pPr>
        <w:ind w:left="993" w:right="735"/>
        <w:jc w:val="both"/>
      </w:pPr>
      <w:r>
        <w:t xml:space="preserve"> </w:t>
      </w:r>
    </w:p>
    <w:p w14:paraId="407F4C1A" w14:textId="77777777" w:rsidR="00842F88" w:rsidRDefault="00842F88" w:rsidP="00842F88">
      <w:pPr>
        <w:ind w:left="993" w:right="735"/>
        <w:jc w:val="both"/>
      </w:pPr>
      <w:r w:rsidRPr="00A707C1">
        <w:rPr>
          <w:noProof/>
        </w:rPr>
        <w:drawing>
          <wp:inline distT="0" distB="0" distL="0" distR="0" wp14:anchorId="3FCFC0EA" wp14:editId="2028A78D">
            <wp:extent cx="5760720" cy="621030"/>
            <wp:effectExtent l="0" t="0" r="0" b="7620"/>
            <wp:docPr id="108331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805" name=""/>
                    <pic:cNvPicPr/>
                  </pic:nvPicPr>
                  <pic:blipFill>
                    <a:blip r:embed="rId21"/>
                    <a:stretch>
                      <a:fillRect/>
                    </a:stretch>
                  </pic:blipFill>
                  <pic:spPr>
                    <a:xfrm>
                      <a:off x="0" y="0"/>
                      <a:ext cx="5760720" cy="621030"/>
                    </a:xfrm>
                    <a:prstGeom prst="rect">
                      <a:avLst/>
                    </a:prstGeom>
                  </pic:spPr>
                </pic:pic>
              </a:graphicData>
            </a:graphic>
          </wp:inline>
        </w:drawing>
      </w:r>
      <w:r w:rsidRPr="00A707C1">
        <w:rPr>
          <w:noProof/>
        </w:rPr>
        <w:t xml:space="preserve"> </w:t>
      </w:r>
    </w:p>
    <w:p w14:paraId="6E974CBF" w14:textId="77777777" w:rsidR="00842F88" w:rsidRDefault="00842F88" w:rsidP="00842F88">
      <w:pPr>
        <w:ind w:left="993" w:right="735"/>
        <w:jc w:val="both"/>
      </w:pPr>
    </w:p>
    <w:p w14:paraId="3D682A48" w14:textId="77777777" w:rsidR="00842F88" w:rsidRDefault="00842F88" w:rsidP="006E27F3">
      <w:pPr>
        <w:pStyle w:val="Titre4"/>
        <w:ind w:left="993" w:right="735"/>
      </w:pPr>
      <w:r>
        <w:t>Insuffisance </w:t>
      </w:r>
    </w:p>
    <w:p w14:paraId="406514EB" w14:textId="77777777" w:rsidR="006E27F3" w:rsidRPr="006E27F3" w:rsidRDefault="006E27F3" w:rsidP="006E27F3"/>
    <w:p w14:paraId="602ADF66" w14:textId="77777777" w:rsidR="00842F88" w:rsidRDefault="00842F88" w:rsidP="00842F88">
      <w:pPr>
        <w:ind w:left="993" w:right="735"/>
        <w:jc w:val="both"/>
      </w:pPr>
      <w:r>
        <w:t>Dans l’éventualité où aucun résultat n’est trouvé pour un mot, min (</w:t>
      </w:r>
      <w:proofErr w:type="spellStart"/>
      <w:r>
        <w:t>results</w:t>
      </w:r>
      <w:proofErr w:type="spellEnd"/>
      <w:r>
        <w:t>, ...) provoque une erreur. Une gestion d’erreur de type Try/</w:t>
      </w:r>
      <w:proofErr w:type="spellStart"/>
      <w:r>
        <w:t>except</w:t>
      </w:r>
      <w:proofErr w:type="spellEnd"/>
      <w:r>
        <w:t xml:space="preserve"> s’impose dans sa version finale.</w:t>
      </w:r>
    </w:p>
    <w:p w14:paraId="67C944B0" w14:textId="77777777" w:rsidR="00842F88" w:rsidRDefault="00842F88" w:rsidP="00842F88">
      <w:pPr>
        <w:ind w:left="993" w:right="735"/>
      </w:pPr>
    </w:p>
    <w:p w14:paraId="7E355786" w14:textId="77777777" w:rsidR="006E27F3" w:rsidRDefault="006E27F3" w:rsidP="00842F88">
      <w:pPr>
        <w:ind w:left="993" w:right="735"/>
      </w:pPr>
    </w:p>
    <w:p w14:paraId="4D044B5D" w14:textId="77777777" w:rsidR="006E27F3" w:rsidRDefault="006E27F3" w:rsidP="00AA053D">
      <w:pPr>
        <w:ind w:right="735"/>
      </w:pPr>
    </w:p>
    <w:p w14:paraId="0781E7A5" w14:textId="77777777" w:rsidR="006E27F3" w:rsidRDefault="006E27F3" w:rsidP="00842F88">
      <w:pPr>
        <w:ind w:left="993" w:right="735"/>
      </w:pPr>
    </w:p>
    <w:p w14:paraId="5AE20255" w14:textId="77777777" w:rsidR="006E27F3" w:rsidRDefault="006E27F3" w:rsidP="00842F88">
      <w:pPr>
        <w:ind w:left="993" w:right="735"/>
      </w:pPr>
    </w:p>
    <w:p w14:paraId="2F5CFEB6" w14:textId="1F5F920C" w:rsidR="00842F88" w:rsidRDefault="00842F88" w:rsidP="00842F88">
      <w:pPr>
        <w:pStyle w:val="Titre3"/>
        <w:ind w:left="993" w:right="735"/>
        <w:rPr>
          <w:bCs/>
        </w:rPr>
      </w:pPr>
      <w:r w:rsidRPr="00CE0FB7">
        <w:rPr>
          <w:bCs/>
        </w:rPr>
        <w:t>Distance de Levenshtein</w:t>
      </w:r>
      <w:r>
        <w:rPr>
          <w:bCs/>
        </w:rPr>
        <w:t xml:space="preserve"> &amp; </w:t>
      </w:r>
      <w:r w:rsidR="006E27F3">
        <w:rPr>
          <w:bCs/>
        </w:rPr>
        <w:t>similarité</w:t>
      </w:r>
      <w:r w:rsidRPr="00CE0FB7">
        <w:rPr>
          <w:bCs/>
        </w:rPr>
        <w:t xml:space="preserve"> pour une séquences de mots</w:t>
      </w:r>
    </w:p>
    <w:p w14:paraId="1A7520A0" w14:textId="77777777" w:rsidR="006E27F3" w:rsidRPr="006E27F3" w:rsidRDefault="006E27F3" w:rsidP="006E27F3"/>
    <w:p w14:paraId="1DA45FBD" w14:textId="77777777" w:rsidR="00842F88" w:rsidRDefault="00842F88" w:rsidP="00842F88">
      <w:pPr>
        <w:ind w:left="993" w:right="735"/>
        <w:jc w:val="both"/>
      </w:pPr>
      <w:r w:rsidRPr="003C409B">
        <w:t xml:space="preserve">Ce script utilise </w:t>
      </w:r>
      <w:r w:rsidRPr="003C409B">
        <w:rPr>
          <w:b/>
          <w:bCs/>
        </w:rPr>
        <w:t>Psycopg2</w:t>
      </w:r>
      <w:r w:rsidRPr="003C409B">
        <w:t xml:space="preserve">, </w:t>
      </w:r>
      <w:proofErr w:type="spellStart"/>
      <w:r w:rsidRPr="003C409B">
        <w:rPr>
          <w:b/>
          <w:bCs/>
        </w:rPr>
        <w:t>unicodedata</w:t>
      </w:r>
      <w:proofErr w:type="spellEnd"/>
      <w:r w:rsidRPr="003C409B">
        <w:t xml:space="preserve">, </w:t>
      </w:r>
      <w:r w:rsidRPr="003C409B">
        <w:rPr>
          <w:b/>
          <w:bCs/>
        </w:rPr>
        <w:t>Levenshtein</w:t>
      </w:r>
      <w:r w:rsidRPr="003C409B">
        <w:t xml:space="preserve"> de </w:t>
      </w:r>
      <w:proofErr w:type="spellStart"/>
      <w:proofErr w:type="gramStart"/>
      <w:r w:rsidRPr="003C409B">
        <w:rPr>
          <w:b/>
          <w:bCs/>
        </w:rPr>
        <w:t>rapidfuzz.distance</w:t>
      </w:r>
      <w:proofErr w:type="spellEnd"/>
      <w:proofErr w:type="gramEnd"/>
      <w:r w:rsidRPr="003C409B">
        <w:t xml:space="preserve">, et des outils de machine </w:t>
      </w:r>
      <w:proofErr w:type="spellStart"/>
      <w:r w:rsidRPr="003C409B">
        <w:t>learning</w:t>
      </w:r>
      <w:proofErr w:type="spellEnd"/>
      <w:r w:rsidRPr="003C409B">
        <w:t xml:space="preserve"> de </w:t>
      </w:r>
      <w:proofErr w:type="spellStart"/>
      <w:r w:rsidRPr="003C409B">
        <w:rPr>
          <w:b/>
          <w:bCs/>
        </w:rPr>
        <w:t>scikit-learn</w:t>
      </w:r>
      <w:proofErr w:type="spellEnd"/>
      <w:r w:rsidRPr="003C409B">
        <w:t xml:space="preserve"> pour effectuer des recherches floues sur des phrases stockées dans une base de données PostgreSQL. Les principales fonctionnalités incluent </w:t>
      </w:r>
      <w:r w:rsidRPr="003C409B">
        <w:rPr>
          <w:b/>
          <w:bCs/>
        </w:rPr>
        <w:t>DB_CONFIG</w:t>
      </w:r>
      <w:r w:rsidRPr="003C409B">
        <w:t xml:space="preserve"> </w:t>
      </w:r>
      <w:r>
        <w:t>(</w:t>
      </w:r>
      <w:r w:rsidRPr="003C409B">
        <w:t>Configuration de la connexion à la base de données PostgreSQL avec des paramètres tels que l'hôte, la base de données, l'utilisateur et le mot de passe</w:t>
      </w:r>
      <w:r>
        <w:t xml:space="preserve">) et </w:t>
      </w:r>
      <w:proofErr w:type="spellStart"/>
      <w:r w:rsidRPr="003C409B">
        <w:rPr>
          <w:b/>
          <w:bCs/>
        </w:rPr>
        <w:t>TfidfVectorizer</w:t>
      </w:r>
      <w:proofErr w:type="spellEnd"/>
      <w:r>
        <w:rPr>
          <w:b/>
          <w:bCs/>
        </w:rPr>
        <w:t xml:space="preserve"> (</w:t>
      </w:r>
      <w:r w:rsidRPr="003C409B">
        <w:t>Utilisé pour transformer le texte en vecteurs de caractéristiques, facilitant le calcul de la similarité entre les phrases</w:t>
      </w:r>
      <w:r>
        <w:t>)</w:t>
      </w:r>
      <w:r w:rsidRPr="003C409B">
        <w:t>.</w:t>
      </w:r>
    </w:p>
    <w:p w14:paraId="0913CF1A" w14:textId="77777777" w:rsidR="006E27F3" w:rsidRPr="003C409B" w:rsidRDefault="006E27F3" w:rsidP="00842F88">
      <w:pPr>
        <w:ind w:left="993" w:right="735"/>
        <w:jc w:val="both"/>
      </w:pPr>
    </w:p>
    <w:p w14:paraId="45F9A469" w14:textId="77777777" w:rsidR="00842F88" w:rsidRDefault="00842F88" w:rsidP="00842F88">
      <w:pPr>
        <w:ind w:left="993" w:right="735"/>
        <w:jc w:val="both"/>
      </w:pPr>
      <w:r w:rsidRPr="003C409B">
        <w:t>Les étapes dans le script sont les suivantes :</w:t>
      </w:r>
    </w:p>
    <w:p w14:paraId="0D0484A1" w14:textId="77777777" w:rsidR="00BB5AEF" w:rsidRPr="003C409B" w:rsidRDefault="00BB5AEF" w:rsidP="00842F88">
      <w:pPr>
        <w:ind w:left="993" w:right="735"/>
        <w:jc w:val="both"/>
      </w:pPr>
    </w:p>
    <w:p w14:paraId="15252651" w14:textId="77777777" w:rsidR="00842F88" w:rsidRPr="003C409B" w:rsidRDefault="00842F88" w:rsidP="00BB5AEF">
      <w:pPr>
        <w:numPr>
          <w:ilvl w:val="0"/>
          <w:numId w:val="3"/>
        </w:numPr>
        <w:spacing w:after="160" w:line="278" w:lineRule="auto"/>
        <w:ind w:right="735"/>
        <w:jc w:val="both"/>
      </w:pPr>
      <w:r w:rsidRPr="003C409B">
        <w:rPr>
          <w:b/>
          <w:bCs/>
        </w:rPr>
        <w:t>Initialisation de la base de données</w:t>
      </w:r>
      <w:r w:rsidRPr="003C409B">
        <w:t xml:space="preserve"> (</w:t>
      </w:r>
      <w:proofErr w:type="spellStart"/>
      <w:r w:rsidRPr="003C409B">
        <w:t>init_db</w:t>
      </w:r>
      <w:proofErr w:type="spellEnd"/>
      <w:r w:rsidRPr="003C409B">
        <w:t xml:space="preserve">) </w:t>
      </w:r>
    </w:p>
    <w:p w14:paraId="4D3BA08E" w14:textId="77777777" w:rsidR="00842F88" w:rsidRDefault="00842F88" w:rsidP="00842F88">
      <w:pPr>
        <w:ind w:left="993" w:right="735"/>
        <w:jc w:val="both"/>
      </w:pPr>
      <w:r>
        <w:t xml:space="preserve">Nous </w:t>
      </w:r>
      <w:r w:rsidRPr="003C409B">
        <w:t>Cré</w:t>
      </w:r>
      <w:r>
        <w:t>ons, ici,</w:t>
      </w:r>
      <w:r w:rsidRPr="003C409B">
        <w:t xml:space="preserve"> une table phrases si elle n'existe pas et insér</w:t>
      </w:r>
      <w:r>
        <w:t>ons</w:t>
      </w:r>
      <w:r w:rsidRPr="003C409B">
        <w:t xml:space="preserve"> des données à partir d'un dictionnaire (</w:t>
      </w:r>
      <w:proofErr w:type="spellStart"/>
      <w:r w:rsidRPr="003C409B">
        <w:t>phrases_dict</w:t>
      </w:r>
      <w:proofErr w:type="spellEnd"/>
      <w:r w:rsidRPr="003C409B">
        <w:t>).</w:t>
      </w:r>
    </w:p>
    <w:p w14:paraId="45F07FA5" w14:textId="77777777" w:rsidR="00BB5AEF" w:rsidRPr="003C409B" w:rsidRDefault="00BB5AEF" w:rsidP="00842F88">
      <w:pPr>
        <w:ind w:left="993" w:right="735"/>
        <w:jc w:val="both"/>
      </w:pPr>
    </w:p>
    <w:p w14:paraId="038B4B18" w14:textId="6ADAAA91" w:rsidR="00842F88" w:rsidRPr="003C409B" w:rsidRDefault="00842F88" w:rsidP="00BB5AEF">
      <w:pPr>
        <w:numPr>
          <w:ilvl w:val="0"/>
          <w:numId w:val="3"/>
        </w:numPr>
        <w:spacing w:after="160" w:line="278" w:lineRule="auto"/>
        <w:ind w:right="735"/>
        <w:jc w:val="both"/>
      </w:pPr>
      <w:r w:rsidRPr="003C409B">
        <w:rPr>
          <w:b/>
          <w:bCs/>
        </w:rPr>
        <w:t>Normalisation et tokenisation</w:t>
      </w:r>
      <w:r w:rsidRPr="00BB5AEF">
        <w:rPr>
          <w:b/>
          <w:bCs/>
        </w:rPr>
        <w:t xml:space="preserve"> </w:t>
      </w:r>
    </w:p>
    <w:p w14:paraId="11CC9397" w14:textId="77777777" w:rsidR="00842F88" w:rsidRDefault="00842F88" w:rsidP="00842F88">
      <w:pPr>
        <w:ind w:left="993" w:right="735"/>
        <w:jc w:val="both"/>
      </w:pPr>
      <w:r>
        <w:lastRenderedPageBreak/>
        <w:t>On c</w:t>
      </w:r>
      <w:r w:rsidRPr="003C409B">
        <w:t>onvertit le texte en minuscules et supprime les accents</w:t>
      </w:r>
      <w:r>
        <w:t xml:space="preserve"> faisant usage de la méthode</w:t>
      </w:r>
      <w:r w:rsidRPr="00B12FC3">
        <w:rPr>
          <w:b/>
          <w:bCs/>
        </w:rPr>
        <w:t xml:space="preserve"> </w:t>
      </w:r>
      <w:proofErr w:type="spellStart"/>
      <w:r w:rsidRPr="003C409B">
        <w:rPr>
          <w:b/>
          <w:bCs/>
        </w:rPr>
        <w:t>normalize</w:t>
      </w:r>
      <w:proofErr w:type="spellEnd"/>
      <w:r w:rsidRPr="003C409B">
        <w:rPr>
          <w:b/>
          <w:bCs/>
        </w:rPr>
        <w:t>(</w:t>
      </w:r>
      <w:proofErr w:type="spellStart"/>
      <w:r w:rsidRPr="003C409B">
        <w:rPr>
          <w:b/>
          <w:bCs/>
        </w:rPr>
        <w:t>text</w:t>
      </w:r>
      <w:proofErr w:type="spellEnd"/>
      <w:r w:rsidRPr="003C409B">
        <w:rPr>
          <w:b/>
          <w:bCs/>
        </w:rPr>
        <w:t>)</w:t>
      </w:r>
      <w:r w:rsidRPr="003C409B">
        <w:t xml:space="preserve"> </w:t>
      </w:r>
      <w:r>
        <w:t>puis divisons</w:t>
      </w:r>
      <w:r w:rsidRPr="003C409B">
        <w:t xml:space="preserve"> le texte </w:t>
      </w:r>
      <w:r>
        <w:t xml:space="preserve">ainsi </w:t>
      </w:r>
      <w:r w:rsidRPr="003C409B">
        <w:t>normalisé en mots</w:t>
      </w:r>
      <w:r>
        <w:t xml:space="preserve"> avec </w:t>
      </w:r>
      <w:proofErr w:type="spellStart"/>
      <w:r w:rsidRPr="003C409B">
        <w:rPr>
          <w:b/>
          <w:bCs/>
        </w:rPr>
        <w:t>tokenize</w:t>
      </w:r>
      <w:proofErr w:type="spellEnd"/>
      <w:r w:rsidRPr="003C409B">
        <w:rPr>
          <w:b/>
          <w:bCs/>
        </w:rPr>
        <w:t>(</w:t>
      </w:r>
      <w:proofErr w:type="spellStart"/>
      <w:r w:rsidRPr="003C409B">
        <w:rPr>
          <w:b/>
          <w:bCs/>
        </w:rPr>
        <w:t>text</w:t>
      </w:r>
      <w:proofErr w:type="spellEnd"/>
      <w:r w:rsidRPr="003C409B">
        <w:rPr>
          <w:b/>
          <w:bCs/>
        </w:rPr>
        <w:t>)</w:t>
      </w:r>
      <w:r>
        <w:t>.</w:t>
      </w:r>
    </w:p>
    <w:p w14:paraId="53F7F764" w14:textId="77777777" w:rsidR="00BB5AEF" w:rsidRPr="003C409B" w:rsidRDefault="00BB5AEF" w:rsidP="00842F88">
      <w:pPr>
        <w:ind w:left="993" w:right="735"/>
        <w:jc w:val="both"/>
      </w:pPr>
    </w:p>
    <w:p w14:paraId="7046C059" w14:textId="77777777" w:rsidR="00842F88" w:rsidRPr="00BB5AEF" w:rsidRDefault="00842F88" w:rsidP="00BB5AEF">
      <w:pPr>
        <w:numPr>
          <w:ilvl w:val="0"/>
          <w:numId w:val="3"/>
        </w:numPr>
        <w:spacing w:after="160" w:line="278" w:lineRule="auto"/>
        <w:ind w:right="735"/>
        <w:jc w:val="both"/>
        <w:rPr>
          <w:b/>
          <w:bCs/>
        </w:rPr>
      </w:pPr>
      <w:r w:rsidRPr="003C409B">
        <w:rPr>
          <w:b/>
          <w:bCs/>
        </w:rPr>
        <w:t>Calcul de distances</w:t>
      </w:r>
      <w:r w:rsidRPr="00BB5AEF">
        <w:rPr>
          <w:b/>
          <w:bCs/>
        </w:rPr>
        <w:t xml:space="preserve"> </w:t>
      </w:r>
    </w:p>
    <w:p w14:paraId="654E14E2" w14:textId="77777777" w:rsidR="00842F88" w:rsidRDefault="00842F88" w:rsidP="00842F88">
      <w:pPr>
        <w:ind w:left="993" w:right="735"/>
        <w:jc w:val="both"/>
      </w:pPr>
      <w:proofErr w:type="spellStart"/>
      <w:proofErr w:type="gramStart"/>
      <w:r w:rsidRPr="003C409B">
        <w:rPr>
          <w:b/>
          <w:bCs/>
        </w:rPr>
        <w:t>levenshtein</w:t>
      </w:r>
      <w:proofErr w:type="gramEnd"/>
      <w:r w:rsidRPr="003C409B">
        <w:rPr>
          <w:b/>
          <w:bCs/>
        </w:rPr>
        <w:t>_</w:t>
      </w:r>
      <w:proofErr w:type="gramStart"/>
      <w:r w:rsidRPr="003C409B">
        <w:rPr>
          <w:b/>
          <w:bCs/>
        </w:rPr>
        <w:t>words</w:t>
      </w:r>
      <w:proofErr w:type="spellEnd"/>
      <w:r w:rsidRPr="003C409B">
        <w:rPr>
          <w:b/>
          <w:bCs/>
        </w:rPr>
        <w:t>(</w:t>
      </w:r>
      <w:proofErr w:type="gramEnd"/>
      <w:r w:rsidRPr="003C409B">
        <w:rPr>
          <w:b/>
          <w:bCs/>
        </w:rPr>
        <w:t>s1, s2)</w:t>
      </w:r>
      <w:r w:rsidRPr="003C409B">
        <w:t xml:space="preserve"> : Calcule la distance de Levenshtein entre deux phrases</w:t>
      </w:r>
      <w:r>
        <w:t xml:space="preserve"> pendant que </w:t>
      </w:r>
      <w:proofErr w:type="spellStart"/>
      <w:proofErr w:type="gramStart"/>
      <w:r w:rsidRPr="003C409B">
        <w:rPr>
          <w:b/>
          <w:bCs/>
        </w:rPr>
        <w:t>similarity</w:t>
      </w:r>
      <w:proofErr w:type="spellEnd"/>
      <w:r w:rsidRPr="003C409B">
        <w:rPr>
          <w:b/>
          <w:bCs/>
        </w:rPr>
        <w:t>(</w:t>
      </w:r>
      <w:proofErr w:type="gramEnd"/>
      <w:r w:rsidRPr="003C409B">
        <w:rPr>
          <w:b/>
          <w:bCs/>
        </w:rPr>
        <w:t>s1, s2)</w:t>
      </w:r>
      <w:r w:rsidRPr="003C409B">
        <w:t xml:space="preserve"> : Calcule la similarité cosinus entre deux phrases vectorisées.</w:t>
      </w:r>
    </w:p>
    <w:p w14:paraId="7C1E20AE" w14:textId="77777777" w:rsidR="00BB5AEF" w:rsidRPr="003C409B" w:rsidRDefault="00BB5AEF" w:rsidP="00842F88">
      <w:pPr>
        <w:ind w:left="993" w:right="735"/>
        <w:jc w:val="both"/>
      </w:pPr>
    </w:p>
    <w:p w14:paraId="7F841A5C" w14:textId="77777777" w:rsidR="00842F88" w:rsidRPr="00BB5AEF" w:rsidRDefault="00842F88" w:rsidP="00BB5AEF">
      <w:pPr>
        <w:numPr>
          <w:ilvl w:val="0"/>
          <w:numId w:val="3"/>
        </w:numPr>
        <w:spacing w:after="160" w:line="278" w:lineRule="auto"/>
        <w:ind w:right="735"/>
        <w:jc w:val="both"/>
        <w:rPr>
          <w:b/>
          <w:bCs/>
        </w:rPr>
      </w:pPr>
      <w:r w:rsidRPr="003C409B">
        <w:rPr>
          <w:b/>
          <w:bCs/>
        </w:rPr>
        <w:t>Chargement des phrases</w:t>
      </w:r>
      <w:r w:rsidRPr="00BB5AEF">
        <w:rPr>
          <w:b/>
          <w:bCs/>
        </w:rPr>
        <w:t xml:space="preserve"> (</w:t>
      </w:r>
      <w:proofErr w:type="spellStart"/>
      <w:r w:rsidRPr="00BB5AEF">
        <w:rPr>
          <w:b/>
          <w:bCs/>
        </w:rPr>
        <w:t>load_phrases</w:t>
      </w:r>
      <w:proofErr w:type="spellEnd"/>
      <w:r w:rsidRPr="00BB5AEF">
        <w:rPr>
          <w:b/>
          <w:bCs/>
        </w:rPr>
        <w:t xml:space="preserve">) </w:t>
      </w:r>
    </w:p>
    <w:p w14:paraId="09F429B8" w14:textId="77777777" w:rsidR="00842F88" w:rsidRDefault="00842F88" w:rsidP="00842F88">
      <w:pPr>
        <w:ind w:left="993" w:right="735"/>
        <w:jc w:val="both"/>
      </w:pPr>
      <w:r w:rsidRPr="003C409B">
        <w:t>Récupère toutes les phrases de la base de données.</w:t>
      </w:r>
    </w:p>
    <w:p w14:paraId="70F36E33" w14:textId="77777777" w:rsidR="00BB5AEF" w:rsidRPr="003C409B" w:rsidRDefault="00BB5AEF" w:rsidP="00842F88">
      <w:pPr>
        <w:ind w:left="993" w:right="735"/>
        <w:jc w:val="both"/>
      </w:pPr>
    </w:p>
    <w:p w14:paraId="76F139B4" w14:textId="07993725" w:rsidR="00842F88" w:rsidRPr="00BB5AEF" w:rsidRDefault="00BB5AEF" w:rsidP="00BB5AEF">
      <w:pPr>
        <w:numPr>
          <w:ilvl w:val="0"/>
          <w:numId w:val="3"/>
        </w:numPr>
        <w:spacing w:after="160" w:line="278" w:lineRule="auto"/>
        <w:ind w:right="735"/>
        <w:jc w:val="both"/>
        <w:rPr>
          <w:b/>
          <w:bCs/>
        </w:rPr>
      </w:pPr>
      <w:r>
        <w:rPr>
          <w:b/>
          <w:bCs/>
        </w:rPr>
        <w:t>R</w:t>
      </w:r>
      <w:r w:rsidR="00842F88" w:rsidRPr="003C409B">
        <w:rPr>
          <w:b/>
          <w:bCs/>
        </w:rPr>
        <w:t>echerche</w:t>
      </w:r>
      <w:r w:rsidR="00842F88" w:rsidRPr="00BB5AEF">
        <w:rPr>
          <w:b/>
          <w:bCs/>
        </w:rPr>
        <w:t xml:space="preserve"> (</w:t>
      </w:r>
      <w:proofErr w:type="spellStart"/>
      <w:r w:rsidR="00842F88" w:rsidRPr="00BB5AEF">
        <w:rPr>
          <w:b/>
          <w:bCs/>
        </w:rPr>
        <w:t>search</w:t>
      </w:r>
      <w:proofErr w:type="spellEnd"/>
      <w:r w:rsidR="00842F88" w:rsidRPr="00BB5AEF">
        <w:rPr>
          <w:b/>
          <w:bCs/>
        </w:rPr>
        <w:t xml:space="preserve">) </w:t>
      </w:r>
    </w:p>
    <w:p w14:paraId="1F3FA1A2" w14:textId="77777777" w:rsidR="00842F88" w:rsidRDefault="00842F88" w:rsidP="00842F88">
      <w:pPr>
        <w:ind w:left="993" w:right="735"/>
        <w:jc w:val="both"/>
      </w:pPr>
      <w:r w:rsidRPr="003C409B">
        <w:t>Compare les phrases trouvées avec une requête de l'utilisateur en utilisant à la fois la distance de Levenshtein et la similarité. Seules les phrases avec une distance de Levenshtein inférieure ou égale à un seuil et une similarité supérieure à un autre seuil sont retournées.</w:t>
      </w:r>
    </w:p>
    <w:p w14:paraId="4EF5B829" w14:textId="77777777" w:rsidR="00BB5AEF" w:rsidRPr="003C409B" w:rsidRDefault="00BB5AEF" w:rsidP="00842F88">
      <w:pPr>
        <w:ind w:left="993" w:right="735"/>
        <w:jc w:val="both"/>
      </w:pPr>
    </w:p>
    <w:p w14:paraId="67288569" w14:textId="14D4EF96" w:rsidR="00842F88" w:rsidRPr="00BB5AEF" w:rsidRDefault="00BB5AEF" w:rsidP="00BB5AEF">
      <w:pPr>
        <w:numPr>
          <w:ilvl w:val="0"/>
          <w:numId w:val="3"/>
        </w:numPr>
        <w:spacing w:after="160" w:line="278" w:lineRule="auto"/>
        <w:ind w:right="735"/>
        <w:jc w:val="both"/>
        <w:rPr>
          <w:b/>
          <w:bCs/>
        </w:rPr>
      </w:pPr>
      <w:r w:rsidRPr="003C409B">
        <w:rPr>
          <w:b/>
          <w:bCs/>
        </w:rPr>
        <w:t>Main</w:t>
      </w:r>
      <w:r w:rsidR="00842F88" w:rsidRPr="00BB5AEF">
        <w:rPr>
          <w:b/>
          <w:bCs/>
        </w:rPr>
        <w:t xml:space="preserve"> </w:t>
      </w:r>
    </w:p>
    <w:p w14:paraId="18930AE0" w14:textId="77777777" w:rsidR="00842F88" w:rsidRPr="003C409B" w:rsidRDefault="00842F88" w:rsidP="00842F88">
      <w:pPr>
        <w:ind w:left="993" w:right="735"/>
        <w:jc w:val="both"/>
      </w:pPr>
      <w:r w:rsidRPr="003C409B">
        <w:t>Gère la connexion à la base de données, initialise la base de données, prend une requête utilisateur, et affiche les résultats des phrases similaires en fonction des critères établis.</w:t>
      </w:r>
    </w:p>
    <w:p w14:paraId="5C150545" w14:textId="77777777" w:rsidR="00842F88" w:rsidRDefault="00842F88" w:rsidP="00842F88">
      <w:pPr>
        <w:ind w:left="993" w:right="735"/>
        <w:jc w:val="both"/>
      </w:pPr>
      <w:r w:rsidRPr="003C409B">
        <w:t>Le script est conçu pour effectuer des recherches utilisateur en limitant le nombre de mots à 10 et ajustant dynamiquement les seuils de similarité et de distance en fonction de la longueur de la requête.</w:t>
      </w:r>
    </w:p>
    <w:p w14:paraId="18B7A7F1" w14:textId="77777777" w:rsidR="006E27F3" w:rsidRDefault="006E27F3" w:rsidP="00842F88">
      <w:pPr>
        <w:ind w:left="993" w:right="735"/>
        <w:jc w:val="both"/>
      </w:pPr>
    </w:p>
    <w:p w14:paraId="2D78165D" w14:textId="7EB3F6C1" w:rsidR="00842F88" w:rsidRDefault="00842F88" w:rsidP="00842F88">
      <w:pPr>
        <w:ind w:left="993" w:right="735"/>
      </w:pPr>
      <w:r>
        <w:t xml:space="preserve">Ce fichier figure dans le dépôt </w:t>
      </w:r>
      <w:proofErr w:type="gramStart"/>
      <w:r>
        <w:t>git  dans</w:t>
      </w:r>
      <w:proofErr w:type="gramEnd"/>
      <w:r>
        <w:t xml:space="preserve"> le dossier : « </w:t>
      </w:r>
      <w:r w:rsidRPr="00E203EA">
        <w:t>Test distance</w:t>
      </w:r>
      <w:r>
        <w:t> </w:t>
      </w:r>
      <w:proofErr w:type="gramStart"/>
      <w:r>
        <w:t>»  suivi</w:t>
      </w:r>
      <w:proofErr w:type="gramEnd"/>
      <w:r>
        <w:t xml:space="preserve"> </w:t>
      </w:r>
      <w:r w:rsidR="006E27F3">
        <w:t>des</w:t>
      </w:r>
      <w:r>
        <w:t xml:space="preserve"> sous </w:t>
      </w:r>
      <w:proofErr w:type="gramStart"/>
      <w:r>
        <w:t>dossier</w:t>
      </w:r>
      <w:r w:rsidR="006E27F3">
        <w:t>s</w:t>
      </w:r>
      <w:r>
        <w:t>  «</w:t>
      </w:r>
      <w:proofErr w:type="gramEnd"/>
      <w:r>
        <w:t> </w:t>
      </w:r>
      <w:proofErr w:type="spellStart"/>
      <w:r w:rsidRPr="00E203EA">
        <w:t>Dist</w:t>
      </w:r>
      <w:proofErr w:type="spellEnd"/>
      <w:r w:rsidRPr="00E203EA">
        <w:t xml:space="preserve"> Phrase</w:t>
      </w:r>
      <w:r>
        <w:t> ».</w:t>
      </w:r>
    </w:p>
    <w:p w14:paraId="55D94159" w14:textId="77777777" w:rsidR="006E27F3" w:rsidRDefault="006E27F3" w:rsidP="00842F88">
      <w:pPr>
        <w:ind w:left="993" w:right="735"/>
      </w:pPr>
    </w:p>
    <w:p w14:paraId="72FEAFA5" w14:textId="58B293B4" w:rsidR="00842F88" w:rsidRDefault="00842F88" w:rsidP="00842F88">
      <w:pPr>
        <w:ind w:left="993" w:right="735"/>
      </w:pPr>
      <w:r>
        <w:t>Voici le résultat obtenu avec comme entée la phrase incomplète « nous regardons le </w:t>
      </w:r>
      <w:proofErr w:type="gramStart"/>
      <w:r>
        <w:t>»:</w:t>
      </w:r>
      <w:proofErr w:type="gramEnd"/>
    </w:p>
    <w:p w14:paraId="403D34CB" w14:textId="77777777" w:rsidR="00BA6BC0" w:rsidRDefault="00BA6BC0" w:rsidP="00842F88">
      <w:pPr>
        <w:ind w:left="993" w:right="735"/>
      </w:pPr>
    </w:p>
    <w:p w14:paraId="2FA5402F" w14:textId="77777777" w:rsidR="00842F88" w:rsidRDefault="00842F88" w:rsidP="00842F88">
      <w:pPr>
        <w:ind w:left="993" w:right="735"/>
      </w:pPr>
      <w:r w:rsidRPr="00A707C1">
        <w:drawing>
          <wp:inline distT="0" distB="0" distL="0" distR="0" wp14:anchorId="52B09E32" wp14:editId="5CB1B310">
            <wp:extent cx="5760720" cy="1102360"/>
            <wp:effectExtent l="0" t="0" r="0" b="2540"/>
            <wp:docPr id="810657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57679" name=""/>
                    <pic:cNvPicPr/>
                  </pic:nvPicPr>
                  <pic:blipFill>
                    <a:blip r:embed="rId22"/>
                    <a:stretch>
                      <a:fillRect/>
                    </a:stretch>
                  </pic:blipFill>
                  <pic:spPr>
                    <a:xfrm>
                      <a:off x="0" y="0"/>
                      <a:ext cx="5760720" cy="1102360"/>
                    </a:xfrm>
                    <a:prstGeom prst="rect">
                      <a:avLst/>
                    </a:prstGeom>
                  </pic:spPr>
                </pic:pic>
              </a:graphicData>
            </a:graphic>
          </wp:inline>
        </w:drawing>
      </w:r>
    </w:p>
    <w:p w14:paraId="706C4303" w14:textId="77777777" w:rsidR="00842F88" w:rsidRDefault="00842F88" w:rsidP="00842F88">
      <w:pPr>
        <w:ind w:left="993" w:right="735"/>
        <w:rPr>
          <w:noProof/>
        </w:rPr>
      </w:pPr>
    </w:p>
    <w:p w14:paraId="195A00E7" w14:textId="77777777" w:rsidR="00842F88" w:rsidRDefault="00842F88" w:rsidP="00842F88">
      <w:pPr>
        <w:ind w:left="993" w:right="735"/>
        <w:rPr>
          <w:noProof/>
        </w:rPr>
      </w:pPr>
    </w:p>
    <w:p w14:paraId="5A138BD6" w14:textId="77777777" w:rsidR="00842F88" w:rsidRDefault="00842F88" w:rsidP="00842F88">
      <w:pPr>
        <w:ind w:left="993" w:right="735"/>
        <w:rPr>
          <w:noProof/>
        </w:rPr>
      </w:pPr>
    </w:p>
    <w:p w14:paraId="05445A27" w14:textId="77777777" w:rsidR="00842F88" w:rsidRDefault="00842F88" w:rsidP="00842F88">
      <w:pPr>
        <w:ind w:left="993" w:right="735"/>
        <w:rPr>
          <w:noProof/>
        </w:rPr>
      </w:pPr>
    </w:p>
    <w:p w14:paraId="71055016" w14:textId="77777777" w:rsidR="00842F88" w:rsidRDefault="00842F88" w:rsidP="00842F88">
      <w:pPr>
        <w:ind w:left="993" w:right="735"/>
        <w:rPr>
          <w:noProof/>
        </w:rPr>
      </w:pPr>
    </w:p>
    <w:p w14:paraId="30144EEC" w14:textId="77777777" w:rsidR="00842F88" w:rsidRDefault="00842F88" w:rsidP="00842F88">
      <w:pPr>
        <w:ind w:left="993" w:right="735"/>
        <w:rPr>
          <w:noProof/>
        </w:rPr>
      </w:pPr>
    </w:p>
    <w:p w14:paraId="1005385C" w14:textId="77777777" w:rsidR="00842F88" w:rsidRDefault="00842F88" w:rsidP="00842F88">
      <w:pPr>
        <w:ind w:left="993" w:right="735"/>
        <w:rPr>
          <w:noProof/>
        </w:rPr>
      </w:pPr>
    </w:p>
    <w:p w14:paraId="17866DE1" w14:textId="77777777" w:rsidR="00842F88" w:rsidRDefault="00842F88" w:rsidP="00842F88">
      <w:pPr>
        <w:ind w:left="993" w:right="735"/>
        <w:rPr>
          <w:noProof/>
        </w:rPr>
      </w:pPr>
    </w:p>
    <w:p w14:paraId="67F84DBD" w14:textId="77777777" w:rsidR="00842F88" w:rsidRDefault="00842F88" w:rsidP="00842F88">
      <w:pPr>
        <w:ind w:left="993" w:right="735"/>
        <w:rPr>
          <w:noProof/>
        </w:rPr>
      </w:pPr>
    </w:p>
    <w:p w14:paraId="224D941E" w14:textId="732B1F0F" w:rsidR="00A81248" w:rsidRPr="006B7126" w:rsidRDefault="00A81248" w:rsidP="00BA6BC0">
      <w:pPr>
        <w:ind w:right="735"/>
        <w:rPr>
          <w:noProof/>
        </w:rPr>
      </w:pPr>
    </w:p>
    <w:sectPr w:rsidR="00A81248" w:rsidRPr="006B7126" w:rsidSect="00A31A5B">
      <w:footerReference w:type="even" r:id="rId23"/>
      <w:footerReference w:type="default" r:id="rId24"/>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8E5D9" w14:textId="77777777" w:rsidR="00673D5E" w:rsidRDefault="00673D5E" w:rsidP="001205A1">
      <w:r>
        <w:separator/>
      </w:r>
    </w:p>
  </w:endnote>
  <w:endnote w:type="continuationSeparator" w:id="0">
    <w:p w14:paraId="40F4DF02" w14:textId="77777777" w:rsidR="00673D5E" w:rsidRDefault="00673D5E"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97884697"/>
      <w:docPartObj>
        <w:docPartGallery w:val="Page Numbers (Bottom of Page)"/>
        <w:docPartUnique/>
      </w:docPartObj>
    </w:sdtPr>
    <w:sdtContent>
      <w:p w14:paraId="2EDDD30D" w14:textId="77777777" w:rsidR="001205A1" w:rsidRDefault="001205A1" w:rsidP="001739D4">
        <w:pPr>
          <w:pStyle w:val="Pieddepage"/>
          <w:framePr w:wrap="none" w:vAnchor="text" w:hAnchor="margin" w:xAlign="right" w:y="1"/>
          <w:rPr>
            <w:rStyle w:val="Numrodepage"/>
          </w:rPr>
        </w:pPr>
        <w:r>
          <w:rPr>
            <w:rStyle w:val="Numrodepage"/>
            <w:lang w:bidi="fr-FR"/>
          </w:rPr>
          <w:fldChar w:fldCharType="begin"/>
        </w:r>
        <w:r>
          <w:rPr>
            <w:rStyle w:val="Numrodepage"/>
            <w:lang w:bidi="fr-FR"/>
          </w:rPr>
          <w:instrText xml:space="preserve"> PAGE </w:instrText>
        </w:r>
        <w:r>
          <w:rPr>
            <w:rStyle w:val="Numrodepage"/>
            <w:lang w:bidi="fr-FR"/>
          </w:rPr>
          <w:fldChar w:fldCharType="separate"/>
        </w:r>
        <w:r w:rsidR="007B0740">
          <w:rPr>
            <w:rStyle w:val="Numrodepage"/>
            <w:noProof/>
            <w:lang w:bidi="fr-FR"/>
          </w:rPr>
          <w:t>2</w:t>
        </w:r>
        <w:r>
          <w:rPr>
            <w:rStyle w:val="Numrodepage"/>
            <w:lang w:bidi="fr-FR"/>
          </w:rPr>
          <w:fldChar w:fldCharType="end"/>
        </w:r>
      </w:p>
    </w:sdtContent>
  </w:sdt>
  <w:p w14:paraId="0EF65884" w14:textId="77777777" w:rsidR="001205A1" w:rsidRDefault="001205A1" w:rsidP="001205A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41358343"/>
      <w:docPartObj>
        <w:docPartGallery w:val="Page Numbers (Bottom of Page)"/>
        <w:docPartUnique/>
      </w:docPartObj>
    </w:sdtPr>
    <w:sdtContent>
      <w:p w14:paraId="0FCB4669" w14:textId="77777777" w:rsidR="001205A1" w:rsidRDefault="001205A1" w:rsidP="001739D4">
        <w:pPr>
          <w:pStyle w:val="Pieddepage"/>
          <w:framePr w:wrap="none" w:vAnchor="text" w:hAnchor="margin" w:xAlign="right" w:y="1"/>
          <w:rPr>
            <w:rStyle w:val="Numrodepage"/>
          </w:rPr>
        </w:pPr>
        <w:r>
          <w:rPr>
            <w:rStyle w:val="Numrodepage"/>
            <w:lang w:bidi="fr-FR"/>
          </w:rPr>
          <w:fldChar w:fldCharType="begin"/>
        </w:r>
        <w:r>
          <w:rPr>
            <w:rStyle w:val="Numrodepage"/>
            <w:lang w:bidi="fr-FR"/>
          </w:rPr>
          <w:instrText xml:space="preserve"> PAGE </w:instrText>
        </w:r>
        <w:r>
          <w:rPr>
            <w:rStyle w:val="Numrodepage"/>
            <w:lang w:bidi="fr-FR"/>
          </w:rPr>
          <w:fldChar w:fldCharType="separate"/>
        </w:r>
        <w:r w:rsidR="00A84125">
          <w:rPr>
            <w:rStyle w:val="Numrodepage"/>
            <w:noProof/>
            <w:lang w:bidi="fr-FR"/>
          </w:rPr>
          <w:t>4</w:t>
        </w:r>
        <w:r>
          <w:rPr>
            <w:rStyle w:val="Numrodepage"/>
            <w:lang w:bidi="fr-FR"/>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14:paraId="380E5818" w14:textId="77777777" w:rsidTr="00A84125">
      <w:tc>
        <w:tcPr>
          <w:tcW w:w="5329" w:type="dxa"/>
        </w:tcPr>
        <w:p w14:paraId="0458E438" w14:textId="3E5460B4" w:rsidR="001205A1" w:rsidRPr="001205A1" w:rsidRDefault="001205A1" w:rsidP="00C66528">
          <w:pPr>
            <w:pStyle w:val="Pieddepage"/>
          </w:pPr>
        </w:p>
      </w:tc>
      <w:tc>
        <w:tcPr>
          <w:tcW w:w="5329" w:type="dxa"/>
        </w:tcPr>
        <w:p w14:paraId="6137E30D" w14:textId="77777777" w:rsidR="001205A1" w:rsidRPr="001205A1" w:rsidRDefault="001205A1" w:rsidP="00A31A5B">
          <w:pPr>
            <w:pStyle w:val="Pieddepage"/>
          </w:pPr>
        </w:p>
      </w:tc>
    </w:tr>
  </w:tbl>
  <w:p w14:paraId="1956598D" w14:textId="77777777" w:rsidR="001205A1" w:rsidRDefault="001205A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6B54" w14:textId="77777777" w:rsidR="00673D5E" w:rsidRDefault="00673D5E" w:rsidP="001205A1">
      <w:r>
        <w:separator/>
      </w:r>
    </w:p>
  </w:footnote>
  <w:footnote w:type="continuationSeparator" w:id="0">
    <w:p w14:paraId="01291639" w14:textId="77777777" w:rsidR="00673D5E" w:rsidRDefault="00673D5E"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F72D4"/>
    <w:multiLevelType w:val="hybridMultilevel"/>
    <w:tmpl w:val="EFF2A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2A7C48"/>
    <w:multiLevelType w:val="multilevel"/>
    <w:tmpl w:val="729C65CE"/>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5A7873A6"/>
    <w:multiLevelType w:val="multilevel"/>
    <w:tmpl w:val="0B423436"/>
    <w:lvl w:ilvl="0">
      <w:start w:val="1"/>
      <w:numFmt w:val="decimal"/>
      <w:lvlText w:val="%1."/>
      <w:lvlJc w:val="left"/>
      <w:pPr>
        <w:tabs>
          <w:tab w:val="num" w:pos="1242"/>
        </w:tabs>
        <w:ind w:left="1242" w:hanging="360"/>
      </w:pPr>
    </w:lvl>
    <w:lvl w:ilvl="1">
      <w:start w:val="1"/>
      <w:numFmt w:val="bullet"/>
      <w:lvlText w:val="o"/>
      <w:lvlJc w:val="left"/>
      <w:pPr>
        <w:tabs>
          <w:tab w:val="num" w:pos="1962"/>
        </w:tabs>
        <w:ind w:left="1962" w:hanging="360"/>
      </w:pPr>
      <w:rPr>
        <w:rFonts w:ascii="Courier New" w:hAnsi="Courier New" w:hint="default"/>
        <w:sz w:val="20"/>
      </w:rPr>
    </w:lvl>
    <w:lvl w:ilvl="2" w:tentative="1">
      <w:start w:val="1"/>
      <w:numFmt w:val="decimal"/>
      <w:lvlText w:val="%3."/>
      <w:lvlJc w:val="left"/>
      <w:pPr>
        <w:tabs>
          <w:tab w:val="num" w:pos="2682"/>
        </w:tabs>
        <w:ind w:left="2682" w:hanging="360"/>
      </w:pPr>
    </w:lvl>
    <w:lvl w:ilvl="3" w:tentative="1">
      <w:start w:val="1"/>
      <w:numFmt w:val="decimal"/>
      <w:lvlText w:val="%4."/>
      <w:lvlJc w:val="left"/>
      <w:pPr>
        <w:tabs>
          <w:tab w:val="num" w:pos="3402"/>
        </w:tabs>
        <w:ind w:left="3402" w:hanging="360"/>
      </w:pPr>
    </w:lvl>
    <w:lvl w:ilvl="4" w:tentative="1">
      <w:start w:val="1"/>
      <w:numFmt w:val="decimal"/>
      <w:lvlText w:val="%5."/>
      <w:lvlJc w:val="left"/>
      <w:pPr>
        <w:tabs>
          <w:tab w:val="num" w:pos="4122"/>
        </w:tabs>
        <w:ind w:left="4122" w:hanging="360"/>
      </w:pPr>
    </w:lvl>
    <w:lvl w:ilvl="5" w:tentative="1">
      <w:start w:val="1"/>
      <w:numFmt w:val="decimal"/>
      <w:lvlText w:val="%6."/>
      <w:lvlJc w:val="left"/>
      <w:pPr>
        <w:tabs>
          <w:tab w:val="num" w:pos="4842"/>
        </w:tabs>
        <w:ind w:left="4842" w:hanging="360"/>
      </w:pPr>
    </w:lvl>
    <w:lvl w:ilvl="6" w:tentative="1">
      <w:start w:val="1"/>
      <w:numFmt w:val="decimal"/>
      <w:lvlText w:val="%7."/>
      <w:lvlJc w:val="left"/>
      <w:pPr>
        <w:tabs>
          <w:tab w:val="num" w:pos="5562"/>
        </w:tabs>
        <w:ind w:left="5562" w:hanging="360"/>
      </w:pPr>
    </w:lvl>
    <w:lvl w:ilvl="7" w:tentative="1">
      <w:start w:val="1"/>
      <w:numFmt w:val="decimal"/>
      <w:lvlText w:val="%8."/>
      <w:lvlJc w:val="left"/>
      <w:pPr>
        <w:tabs>
          <w:tab w:val="num" w:pos="6282"/>
        </w:tabs>
        <w:ind w:left="6282" w:hanging="360"/>
      </w:pPr>
    </w:lvl>
    <w:lvl w:ilvl="8" w:tentative="1">
      <w:start w:val="1"/>
      <w:numFmt w:val="decimal"/>
      <w:lvlText w:val="%9."/>
      <w:lvlJc w:val="left"/>
      <w:pPr>
        <w:tabs>
          <w:tab w:val="num" w:pos="7002"/>
        </w:tabs>
        <w:ind w:left="7002" w:hanging="360"/>
      </w:pPr>
    </w:lvl>
  </w:abstractNum>
  <w:num w:numId="1" w16cid:durableId="922954415">
    <w:abstractNumId w:val="2"/>
  </w:num>
  <w:num w:numId="2" w16cid:durableId="2136947213">
    <w:abstractNumId w:val="0"/>
  </w:num>
  <w:num w:numId="3" w16cid:durableId="451941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88"/>
    <w:rsid w:val="000C4ED1"/>
    <w:rsid w:val="001205A1"/>
    <w:rsid w:val="002371B6"/>
    <w:rsid w:val="002560A5"/>
    <w:rsid w:val="002877E8"/>
    <w:rsid w:val="002B0D15"/>
    <w:rsid w:val="002E7C4E"/>
    <w:rsid w:val="0031055C"/>
    <w:rsid w:val="00371EE1"/>
    <w:rsid w:val="003A798E"/>
    <w:rsid w:val="00425A99"/>
    <w:rsid w:val="005E6B25"/>
    <w:rsid w:val="005F4F46"/>
    <w:rsid w:val="00673D5E"/>
    <w:rsid w:val="006B7126"/>
    <w:rsid w:val="006C60E6"/>
    <w:rsid w:val="006E27F3"/>
    <w:rsid w:val="007B0740"/>
    <w:rsid w:val="007C1BAB"/>
    <w:rsid w:val="008270FC"/>
    <w:rsid w:val="00842F88"/>
    <w:rsid w:val="00985AA1"/>
    <w:rsid w:val="00A15CF7"/>
    <w:rsid w:val="00A24793"/>
    <w:rsid w:val="00A31A5B"/>
    <w:rsid w:val="00A50993"/>
    <w:rsid w:val="00A81248"/>
    <w:rsid w:val="00A84125"/>
    <w:rsid w:val="00AA053D"/>
    <w:rsid w:val="00AD599E"/>
    <w:rsid w:val="00BA6BC0"/>
    <w:rsid w:val="00BB5AEF"/>
    <w:rsid w:val="00C66528"/>
    <w:rsid w:val="00C673F6"/>
    <w:rsid w:val="00C915F0"/>
    <w:rsid w:val="00CF301A"/>
    <w:rsid w:val="00FB65B8"/>
    <w:rsid w:val="00FC49AE"/>
    <w:rsid w:val="00FD2FC3"/>
    <w:rsid w:val="00F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1DDAF"/>
  <w15:chartTrackingRefBased/>
  <w15:docId w15:val="{B3206534-D29B-4D00-A629-D178F6B6F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style>
  <w:style w:type="paragraph" w:styleId="Titre1">
    <w:name w:val="heading 1"/>
    <w:basedOn w:val="Normal"/>
    <w:next w:val="Normal"/>
    <w:link w:val="Titre1C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Titre2">
    <w:name w:val="heading 2"/>
    <w:basedOn w:val="Normal"/>
    <w:next w:val="Normal"/>
    <w:link w:val="Titre2Car"/>
    <w:uiPriority w:val="1"/>
    <w:qFormat/>
    <w:rsid w:val="00C66528"/>
    <w:pPr>
      <w:keepNext/>
      <w:keepLines/>
      <w:outlineLvl w:val="1"/>
    </w:pPr>
    <w:rPr>
      <w:rFonts w:eastAsiaTheme="majorEastAsia" w:cstheme="majorBidi"/>
      <w:i/>
      <w:color w:val="00C1C7" w:themeColor="accent2"/>
      <w:sz w:val="42"/>
      <w:szCs w:val="26"/>
    </w:rPr>
  </w:style>
  <w:style w:type="paragraph" w:styleId="Titre3">
    <w:name w:val="heading 3"/>
    <w:basedOn w:val="Normal"/>
    <w:next w:val="Normal"/>
    <w:link w:val="Titre3C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itre4">
    <w:name w:val="heading 4"/>
    <w:basedOn w:val="Normal"/>
    <w:next w:val="Normal"/>
    <w:link w:val="Titre4Car"/>
    <w:uiPriority w:val="3"/>
    <w:qFormat/>
    <w:rsid w:val="008270FC"/>
    <w:pPr>
      <w:keepNext/>
      <w:keepLines/>
      <w:outlineLvl w:val="3"/>
    </w:pPr>
    <w:rPr>
      <w:rFonts w:eastAsiaTheme="majorEastAsia" w:cstheme="majorBidi"/>
      <w:i/>
      <w:iCs/>
      <w:color w:val="000000" w:themeColor="text1"/>
      <w:sz w:val="30"/>
    </w:rPr>
  </w:style>
  <w:style w:type="paragraph" w:styleId="Titre5">
    <w:name w:val="heading 5"/>
    <w:basedOn w:val="Normal"/>
    <w:next w:val="Normal"/>
    <w:link w:val="Titre5Car"/>
    <w:uiPriority w:val="4"/>
    <w:qFormat/>
    <w:rsid w:val="008270FC"/>
    <w:pPr>
      <w:keepNext/>
      <w:keepLines/>
      <w:spacing w:line="192" w:lineRule="auto"/>
      <w:outlineLvl w:val="4"/>
    </w:pPr>
    <w:rPr>
      <w:rFonts w:asciiTheme="majorHAnsi" w:eastAsiaTheme="majorEastAsia" w:hAnsiTheme="majorHAnsi" w:cstheme="majorBidi"/>
      <w:b/>
      <w:color w:val="123869" w:themeColor="accent1"/>
      <w:sz w:val="7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rsid w:val="00A81248"/>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C66528"/>
    <w:rPr>
      <w:rFonts w:ascii="Times New Roman" w:hAnsi="Times New Roman" w:cs="Times New Roman"/>
      <w:sz w:val="18"/>
      <w:szCs w:val="18"/>
    </w:rPr>
  </w:style>
  <w:style w:type="character" w:customStyle="1" w:styleId="Titre1Car">
    <w:name w:val="Titre 1 Car"/>
    <w:basedOn w:val="Policepardfaut"/>
    <w:link w:val="Titre1"/>
    <w:rsid w:val="00C66528"/>
    <w:rPr>
      <w:rFonts w:asciiTheme="majorHAnsi" w:eastAsiaTheme="majorEastAsia" w:hAnsiTheme="majorHAnsi" w:cstheme="majorBidi"/>
      <w:b/>
      <w:color w:val="123869" w:themeColor="accent1"/>
      <w:sz w:val="80"/>
      <w:szCs w:val="32"/>
    </w:rPr>
  </w:style>
  <w:style w:type="character" w:customStyle="1" w:styleId="Titre2Car">
    <w:name w:val="Titre 2 Car"/>
    <w:basedOn w:val="Policepardfaut"/>
    <w:link w:val="Titre2"/>
    <w:uiPriority w:val="1"/>
    <w:rsid w:val="00C66528"/>
    <w:rPr>
      <w:rFonts w:eastAsiaTheme="majorEastAsia" w:cstheme="majorBidi"/>
      <w:i/>
      <w:color w:val="00C1C7" w:themeColor="accent2"/>
      <w:sz w:val="42"/>
      <w:szCs w:val="26"/>
    </w:rPr>
  </w:style>
  <w:style w:type="paragraph" w:customStyle="1" w:styleId="Ancredugraphisme">
    <w:name w:val="Ancre du graphisme"/>
    <w:basedOn w:val="Normal"/>
    <w:uiPriority w:val="7"/>
    <w:qFormat/>
    <w:rsid w:val="00A81248"/>
    <w:rPr>
      <w:sz w:val="10"/>
    </w:rPr>
  </w:style>
  <w:style w:type="character" w:customStyle="1" w:styleId="Titre3Car">
    <w:name w:val="Titre 3 Car"/>
    <w:basedOn w:val="Policepardfaut"/>
    <w:link w:val="Titre3"/>
    <w:uiPriority w:val="2"/>
    <w:rsid w:val="00C66528"/>
    <w:rPr>
      <w:rFonts w:asciiTheme="majorHAnsi" w:eastAsiaTheme="majorEastAsia" w:hAnsiTheme="majorHAnsi" w:cstheme="majorBidi"/>
      <w:b/>
      <w:color w:val="123869" w:themeColor="accent1"/>
      <w:sz w:val="36"/>
    </w:rPr>
  </w:style>
  <w:style w:type="character" w:customStyle="1" w:styleId="Titre4Car">
    <w:name w:val="Titre 4 Car"/>
    <w:basedOn w:val="Policepardfaut"/>
    <w:link w:val="Titre4"/>
    <w:uiPriority w:val="3"/>
    <w:rsid w:val="008270FC"/>
    <w:rPr>
      <w:rFonts w:eastAsiaTheme="majorEastAsia" w:cstheme="majorBidi"/>
      <w:i/>
      <w:iCs/>
      <w:color w:val="000000" w:themeColor="text1"/>
      <w:sz w:val="30"/>
    </w:rPr>
  </w:style>
  <w:style w:type="paragraph" w:customStyle="1" w:styleId="Texte">
    <w:name w:val="Texte"/>
    <w:basedOn w:val="Normal"/>
    <w:uiPriority w:val="5"/>
    <w:qFormat/>
    <w:rsid w:val="008270FC"/>
    <w:rPr>
      <w:i/>
      <w:color w:val="000000" w:themeColor="text1"/>
      <w:sz w:val="26"/>
    </w:rPr>
  </w:style>
  <w:style w:type="paragraph" w:styleId="En-tte">
    <w:name w:val="header"/>
    <w:basedOn w:val="Normal"/>
    <w:link w:val="En-tteCar"/>
    <w:uiPriority w:val="99"/>
    <w:rsid w:val="00C66528"/>
    <w:pPr>
      <w:tabs>
        <w:tab w:val="center" w:pos="4680"/>
        <w:tab w:val="right" w:pos="9360"/>
      </w:tabs>
    </w:pPr>
  </w:style>
  <w:style w:type="character" w:customStyle="1" w:styleId="En-tteCar">
    <w:name w:val="En-tête Car"/>
    <w:basedOn w:val="Policepardfaut"/>
    <w:link w:val="En-tte"/>
    <w:uiPriority w:val="99"/>
    <w:rsid w:val="00C66528"/>
  </w:style>
  <w:style w:type="paragraph" w:styleId="Pieddepage">
    <w:name w:val="footer"/>
    <w:basedOn w:val="Normal"/>
    <w:link w:val="PieddepageC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PieddepageCar">
    <w:name w:val="Pied de page Car"/>
    <w:basedOn w:val="Policepardfaut"/>
    <w:link w:val="Pieddepage"/>
    <w:uiPriority w:val="99"/>
    <w:rsid w:val="00FC49AE"/>
    <w:rPr>
      <w:rFonts w:asciiTheme="majorHAnsi" w:hAnsiTheme="majorHAnsi"/>
      <w:b/>
      <w:color w:val="A6A6A6" w:themeColor="background1" w:themeShade="A6"/>
      <w:sz w:val="20"/>
    </w:rPr>
  </w:style>
  <w:style w:type="character" w:styleId="Numrodepage">
    <w:name w:val="page number"/>
    <w:basedOn w:val="Policepardfaut"/>
    <w:uiPriority w:val="99"/>
    <w:semiHidden/>
    <w:rsid w:val="001205A1"/>
  </w:style>
  <w:style w:type="character" w:customStyle="1" w:styleId="Titre5Car">
    <w:name w:val="Titre 5 Car"/>
    <w:basedOn w:val="Policepardfaut"/>
    <w:link w:val="Titre5"/>
    <w:uiPriority w:val="4"/>
    <w:rsid w:val="008270FC"/>
    <w:rPr>
      <w:rFonts w:asciiTheme="majorHAnsi" w:eastAsiaTheme="majorEastAsia" w:hAnsiTheme="majorHAnsi" w:cstheme="majorBidi"/>
      <w:b/>
      <w:color w:val="123869" w:themeColor="accent1"/>
      <w:sz w:val="70"/>
    </w:rPr>
  </w:style>
  <w:style w:type="character" w:styleId="Textedelespacerserv">
    <w:name w:val="Placeholder Text"/>
    <w:basedOn w:val="Policepardfaut"/>
    <w:uiPriority w:val="99"/>
    <w:semiHidden/>
    <w:rsid w:val="00C66528"/>
    <w:rPr>
      <w:color w:val="808080"/>
    </w:rPr>
  </w:style>
  <w:style w:type="character" w:styleId="Accentuation">
    <w:name w:val="Emphasis"/>
    <w:basedOn w:val="Policepardfaut"/>
    <w:uiPriority w:val="20"/>
    <w:qFormat/>
    <w:rsid w:val="00FC49AE"/>
    <w:rPr>
      <w:i w:val="0"/>
      <w:iCs/>
      <w:color w:val="00C1C7" w:themeColor="accent2"/>
    </w:rPr>
  </w:style>
  <w:style w:type="paragraph" w:styleId="Citation">
    <w:name w:val="Quote"/>
    <w:basedOn w:val="Normal"/>
    <w:next w:val="Normal"/>
    <w:link w:val="CitationCar"/>
    <w:uiPriority w:val="29"/>
    <w:qFormat/>
    <w:rsid w:val="008270FC"/>
    <w:pPr>
      <w:spacing w:line="192" w:lineRule="auto"/>
      <w:jc w:val="center"/>
    </w:pPr>
    <w:rPr>
      <w:rFonts w:asciiTheme="majorHAnsi" w:hAnsiTheme="majorHAnsi"/>
      <w:iCs/>
      <w:color w:val="123869" w:themeColor="accent1"/>
      <w:sz w:val="70"/>
    </w:rPr>
  </w:style>
  <w:style w:type="character" w:customStyle="1" w:styleId="CitationCar">
    <w:name w:val="Citation Car"/>
    <w:basedOn w:val="Policepardfaut"/>
    <w:link w:val="Citation"/>
    <w:uiPriority w:val="29"/>
    <w:rsid w:val="008270FC"/>
    <w:rPr>
      <w:rFonts w:asciiTheme="majorHAnsi" w:hAnsiTheme="majorHAnsi"/>
      <w:iCs/>
      <w:color w:val="123869" w:themeColor="accent1"/>
      <w:sz w:val="70"/>
    </w:rPr>
  </w:style>
  <w:style w:type="character" w:styleId="Lienhypertexte">
    <w:name w:val="Hyperlink"/>
    <w:basedOn w:val="Policepardfaut"/>
    <w:uiPriority w:val="99"/>
    <w:unhideWhenUsed/>
    <w:rsid w:val="00842F88"/>
    <w:rPr>
      <w:color w:val="0000FF" w:themeColor="hyperlink"/>
      <w:u w:val="single"/>
    </w:rPr>
  </w:style>
  <w:style w:type="paragraph" w:styleId="Paragraphedeliste">
    <w:name w:val="List Paragraph"/>
    <w:basedOn w:val="Normal"/>
    <w:uiPriority w:val="34"/>
    <w:qFormat/>
    <w:rsid w:val="00842F88"/>
    <w:pPr>
      <w:spacing w:after="160" w:line="278" w:lineRule="auto"/>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Rapport%20d&#8217;&#233;tudiant%20stylis&#233;.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3.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F861383B-E3C1-4A83-84B1-B84B5D5BA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d’étudiant stylisé</Template>
  <TotalTime>93</TotalTime>
  <Pages>7</Pages>
  <Words>1150</Words>
  <Characters>6330</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2026-05-31T08:07:00Z</dcterms:created>
  <dcterms:modified xsi:type="dcterms:W3CDTF">2026-05-31T09:41:00Z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